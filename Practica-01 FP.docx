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F705AC" w14:paraId="4FDF5D7F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D4796" w14:textId="77777777" w:rsidR="00F705AC" w:rsidRDefault="0041689C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</w:rPr>
              <w:drawing>
                <wp:anchor distT="0" distB="0" distL="114300" distR="114300" simplePos="0" relativeHeight="251657216" behindDoc="1" locked="0" layoutInCell="1" allowOverlap="1" wp14:anchorId="58E92BB6" wp14:editId="043ECF12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0" b="0"/>
                  <wp:wrapNone/>
                  <wp:docPr id="20" name="Imagen 126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67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503BE2" w14:textId="77777777" w:rsidR="00F705AC" w:rsidRDefault="00F705AC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160046" w14:textId="77777777" w:rsidR="00F705AC" w:rsidRDefault="00F705A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73157FF4" w14:textId="77777777" w:rsidR="00F705AC" w:rsidRDefault="002015FF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1ADA9DAB" w14:textId="77777777" w:rsidR="00F705AC" w:rsidRDefault="00F705A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F705AC" w14:paraId="4055650A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2A9B4" w14:textId="77777777" w:rsidR="00F705AC" w:rsidRDefault="00F705A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2052CB1" w14:textId="77777777" w:rsidR="00F705AC" w:rsidRDefault="002015F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0B905506" w14:textId="77777777" w:rsidR="00F705AC" w:rsidRDefault="00F705A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A8F09" w14:textId="77777777" w:rsidR="00F705AC" w:rsidRDefault="00F705A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04EE2D88" w14:textId="77777777" w:rsidR="00F705AC" w:rsidRDefault="002015FF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27121809" w14:textId="77777777" w:rsidR="00F705AC" w:rsidRDefault="00F705AC">
      <w:pPr>
        <w:pStyle w:val="Standard"/>
      </w:pPr>
    </w:p>
    <w:p w14:paraId="7C30DE38" w14:textId="77777777" w:rsidR="00F705AC" w:rsidRDefault="00F705AC">
      <w:pPr>
        <w:pStyle w:val="Standard"/>
      </w:pPr>
    </w:p>
    <w:p w14:paraId="79C9F916" w14:textId="77777777" w:rsidR="00F705AC" w:rsidRDefault="002015FF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5465ACD0" w14:textId="77777777" w:rsidR="00F705AC" w:rsidRDefault="002015FF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5BA39016" w14:textId="77777777" w:rsidR="00F705AC" w:rsidRDefault="0041689C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789A92DE" wp14:editId="5D014ABA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216534</wp:posOffset>
                </wp:positionV>
                <wp:extent cx="6765925" cy="0"/>
                <wp:effectExtent l="0" t="0" r="3175" b="0"/>
                <wp:wrapNone/>
                <wp:docPr id="19" name="Conector recto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E28D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idth-percent:0;mso-height-percent:0;mso-wrap-distance-left:9pt;mso-wrap-distance-top:.mm;mso-wrap-distance-right:9pt;mso-wrap-distance-bottom:.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" strokecolor="#3465a4" strokeweight=".35mm">
                <v:stroke joinstyle="miter"/>
                <o:lock v:ext="edit" shapetype="f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F705AC" w14:paraId="500F9F06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B84BE" w14:textId="77777777" w:rsidR="00F705AC" w:rsidRDefault="00F705A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C804450" w14:textId="77777777" w:rsidR="00F705AC" w:rsidRDefault="002015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C9A25A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  <w:p w14:paraId="5566491C" w14:textId="77777777" w:rsidR="00F705AC" w:rsidRDefault="002015FF">
            <w:pPr>
              <w:pStyle w:val="TableContents"/>
              <w:ind w:left="62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Karina García Morales </w:t>
            </w:r>
          </w:p>
        </w:tc>
      </w:tr>
      <w:tr w:rsidR="00F705AC" w14:paraId="0452FADD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547995" w14:textId="77777777" w:rsidR="00F705AC" w:rsidRDefault="00F705A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DC8F8C8" w14:textId="77777777" w:rsidR="00F705AC" w:rsidRDefault="002015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FCFE95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  <w:p w14:paraId="01BF5028" w14:textId="77777777" w:rsidR="00F705AC" w:rsidRDefault="002015FF">
            <w:pPr>
              <w:pStyle w:val="TableContents"/>
              <w:ind w:left="62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Fundamentos de programación</w:t>
            </w:r>
          </w:p>
          <w:p w14:paraId="2372C096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</w:tc>
      </w:tr>
      <w:tr w:rsidR="00F705AC" w14:paraId="2DFA6612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6E9585" w14:textId="77777777" w:rsidR="00F705AC" w:rsidRDefault="00F705A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36B1A15" w14:textId="77777777" w:rsidR="00F705AC" w:rsidRDefault="002015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480C0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  <w:p w14:paraId="695C3FF5" w14:textId="77777777" w:rsidR="00F705AC" w:rsidRDefault="002015FF">
            <w:pPr>
              <w:pStyle w:val="TableContents"/>
              <w:ind w:left="62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  <w:p w14:paraId="130E7DBD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</w:tc>
      </w:tr>
      <w:tr w:rsidR="00F705AC" w14:paraId="0C46ECBB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2A9308" w14:textId="77777777" w:rsidR="00F705AC" w:rsidRDefault="00F705A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E579995" w14:textId="77777777" w:rsidR="00F705AC" w:rsidRDefault="002015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ABD6C1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  <w:p w14:paraId="085A53A1" w14:textId="77777777" w:rsidR="00F705AC" w:rsidRDefault="002015FF">
            <w:pPr>
              <w:pStyle w:val="TableContents"/>
              <w:ind w:left="62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</w:t>
            </w:r>
          </w:p>
        </w:tc>
      </w:tr>
      <w:tr w:rsidR="00F705AC" w14:paraId="6A5C0773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F47FFA" w14:textId="77777777" w:rsidR="00F705AC" w:rsidRDefault="00F705A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9DE5C96" w14:textId="77777777" w:rsidR="00F705AC" w:rsidRDefault="002015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9293E7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  <w:p w14:paraId="4C40BB3E" w14:textId="77777777" w:rsidR="00F705AC" w:rsidRDefault="002015FF">
            <w:pPr>
              <w:pStyle w:val="TableContents"/>
              <w:ind w:left="62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Esquivel Salvador Alanis Danahe </w:t>
            </w:r>
          </w:p>
        </w:tc>
      </w:tr>
      <w:tr w:rsidR="00F705AC" w14:paraId="2A08F334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96B405" w14:textId="77777777" w:rsidR="00F705AC" w:rsidRDefault="002015F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851D94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  <w:p w14:paraId="5CCC709C" w14:textId="77777777" w:rsidR="00F705AC" w:rsidRDefault="002015FF">
            <w:pPr>
              <w:pStyle w:val="TableContents"/>
              <w:ind w:left="62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705AC" w14:paraId="4A35956E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66E643" w14:textId="77777777" w:rsidR="00F705AC" w:rsidRDefault="00F705AC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A9C600B" w14:textId="77777777" w:rsidR="00F705AC" w:rsidRDefault="002015FF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1D7FAF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  <w:p w14:paraId="62B80F73" w14:textId="77777777" w:rsidR="00F705AC" w:rsidRDefault="00BF03AB">
            <w:pPr>
              <w:pStyle w:val="TableContents"/>
              <w:ind w:left="62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F705AC" w14:paraId="36F22848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B270F6" w14:textId="77777777" w:rsidR="00F705AC" w:rsidRDefault="00F705A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CA4323B" w14:textId="77777777" w:rsidR="00F705AC" w:rsidRDefault="002015FF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27E95C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  <w:p w14:paraId="603045C9" w14:textId="77777777" w:rsidR="00F705AC" w:rsidRDefault="002015FF">
            <w:pPr>
              <w:pStyle w:val="TableContents"/>
              <w:ind w:left="62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2021 - 2</w:t>
            </w:r>
          </w:p>
        </w:tc>
      </w:tr>
      <w:tr w:rsidR="00F705AC" w14:paraId="5FD539FD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001A17" w14:textId="77777777" w:rsidR="00F705AC" w:rsidRDefault="00F705A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5F5A638" w14:textId="77777777" w:rsidR="00F705AC" w:rsidRDefault="002015FF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F67F39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  <w:p w14:paraId="2A7B8620" w14:textId="77777777" w:rsidR="00F705AC" w:rsidRDefault="002015FF">
            <w:pPr>
              <w:pStyle w:val="TableContents"/>
              <w:ind w:left="629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09/marzo/2021</w:t>
            </w:r>
          </w:p>
        </w:tc>
      </w:tr>
      <w:tr w:rsidR="00F705AC" w14:paraId="36D44A64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E79E0" w14:textId="77777777" w:rsidR="00F705AC" w:rsidRDefault="00F705A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36364D7C" w14:textId="77777777" w:rsidR="00F705AC" w:rsidRDefault="002015FF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74FFB" w14:textId="77777777" w:rsidR="00F705AC" w:rsidRDefault="00F705AC">
            <w:pPr>
              <w:pStyle w:val="TableContents"/>
              <w:ind w:left="629"/>
              <w:rPr>
                <w:rFonts w:ascii="Arial" w:hAnsi="Arial" w:cs="Arial"/>
              </w:rPr>
            </w:pPr>
          </w:p>
        </w:tc>
      </w:tr>
      <w:tr w:rsidR="00F705AC" w14:paraId="24E01550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36C1FD" w14:textId="77777777" w:rsidR="00F705AC" w:rsidRDefault="00F705AC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BCAA5B" w14:textId="77777777" w:rsidR="00F705AC" w:rsidRDefault="00F705AC">
            <w:pPr>
              <w:pStyle w:val="TableContents"/>
              <w:ind w:left="629"/>
            </w:pPr>
          </w:p>
        </w:tc>
      </w:tr>
    </w:tbl>
    <w:p w14:paraId="439E7701" w14:textId="77777777" w:rsidR="00F705AC" w:rsidRDefault="00F705AC">
      <w:pPr>
        <w:pStyle w:val="Standard"/>
      </w:pPr>
    </w:p>
    <w:p w14:paraId="31482C25" w14:textId="77777777" w:rsidR="00F705AC" w:rsidRDefault="00F705AC">
      <w:pPr>
        <w:pStyle w:val="Standard"/>
      </w:pPr>
    </w:p>
    <w:p w14:paraId="38D2458F" w14:textId="77777777" w:rsidR="00F705AC" w:rsidRDefault="002015FF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75C348AD" w14:textId="77777777" w:rsidR="00BF03AB" w:rsidRPr="00BF03AB" w:rsidRDefault="00BF03AB" w:rsidP="00BF03AB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bCs/>
          <w:kern w:val="0"/>
          <w:sz w:val="28"/>
          <w:szCs w:val="28"/>
          <w:lang w:val="es-MX" w:eastAsia="es-MX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val="es-MX" w:eastAsia="es-MX" w:bidi="ar-SA"/>
        </w:rPr>
        <w:lastRenderedPageBreak/>
        <w:t>Práctica 01:</w:t>
      </w:r>
      <w:r w:rsidRPr="00BF03AB">
        <w:rPr>
          <w:rFonts w:ascii="Arial" w:eastAsia="Times New Roman" w:hAnsi="Arial" w:cs="Arial"/>
          <w:b/>
          <w:bCs/>
          <w:kern w:val="0"/>
          <w:sz w:val="28"/>
          <w:szCs w:val="28"/>
          <w:lang w:val="es-MX" w:eastAsia="es-MX" w:bidi="ar-SA"/>
        </w:rPr>
        <w:t xml:space="preserve"> </w:t>
      </w:r>
      <w:r>
        <w:rPr>
          <w:rFonts w:ascii="Arial" w:eastAsia="Times New Roman" w:hAnsi="Arial" w:cs="Arial"/>
          <w:b/>
          <w:bCs/>
          <w:kern w:val="0"/>
          <w:sz w:val="28"/>
          <w:szCs w:val="28"/>
          <w:lang w:val="es-MX" w:eastAsia="es-MX" w:bidi="ar-SA"/>
        </w:rPr>
        <w:br/>
      </w:r>
      <w:r w:rsidRPr="00BF03AB">
        <w:rPr>
          <w:rFonts w:ascii="Arial" w:eastAsia="Times New Roman" w:hAnsi="Arial" w:cs="Arial"/>
          <w:b/>
          <w:bCs/>
          <w:kern w:val="0"/>
          <w:sz w:val="28"/>
          <w:szCs w:val="28"/>
          <w:lang w:val="es-MX" w:eastAsia="es-MX" w:bidi="ar-SA"/>
        </w:rPr>
        <w:t xml:space="preserve">La computación como herramienta de trabajo del profesional de ingeniería </w:t>
      </w:r>
    </w:p>
    <w:p w14:paraId="5FC80ADC" w14:textId="77777777" w:rsidR="00BF03AB" w:rsidRDefault="00BF03AB" w:rsidP="00BF03AB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1855770F" w14:textId="77777777" w:rsidR="00E320D6" w:rsidRDefault="00BF03AB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BF03AB">
        <w:rPr>
          <w:rFonts w:ascii="Arial" w:eastAsia="Times New Roman" w:hAnsi="Arial" w:cs="Arial"/>
          <w:b/>
          <w:bCs/>
          <w:kern w:val="0"/>
          <w:lang w:val="es-MX" w:eastAsia="es-MX" w:bidi="ar-SA"/>
        </w:rPr>
        <w:t>O</w:t>
      </w:r>
      <w:r w:rsidR="00E320D6">
        <w:rPr>
          <w:rFonts w:ascii="Arial" w:eastAsia="Times New Roman" w:hAnsi="Arial" w:cs="Arial"/>
          <w:b/>
          <w:bCs/>
          <w:kern w:val="0"/>
          <w:lang w:val="es-MX" w:eastAsia="es-MX" w:bidi="ar-SA"/>
        </w:rPr>
        <w:t>BJETIVO</w:t>
      </w:r>
      <w:r w:rsidRPr="00BF03AB">
        <w:rPr>
          <w:rFonts w:ascii="Arial" w:eastAsia="Times New Roman" w:hAnsi="Arial" w:cs="Arial"/>
          <w:b/>
          <w:bCs/>
          <w:kern w:val="0"/>
          <w:lang w:val="es-MX" w:eastAsia="es-MX" w:bidi="ar-SA"/>
        </w:rPr>
        <w:t>:</w:t>
      </w:r>
    </w:p>
    <w:p w14:paraId="21C54BD3" w14:textId="77777777" w:rsidR="00E320D6" w:rsidRPr="00E320D6" w:rsidRDefault="00E320D6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28FA9B2C" w14:textId="77777777" w:rsidR="00BF03AB" w:rsidRDefault="00BF03AB" w:rsidP="00E320D6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 w:rsidRPr="00BF03AB">
        <w:rPr>
          <w:rFonts w:ascii="Arial" w:eastAsia="Times New Roman" w:hAnsi="Arial" w:cs="Arial"/>
          <w:kern w:val="0"/>
          <w:lang w:val="es-MX" w:eastAsia="es-MX" w:bidi="ar-SA"/>
        </w:rP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14:paraId="311F9F55" w14:textId="77777777" w:rsidR="00E320D6" w:rsidRDefault="00E320D6" w:rsidP="00E320D6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25304A23" w14:textId="77777777" w:rsidR="00BF03AB" w:rsidRDefault="00E320D6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>
        <w:rPr>
          <w:rFonts w:ascii="Arial" w:eastAsia="Times New Roman" w:hAnsi="Arial" w:cs="Arial"/>
          <w:b/>
          <w:bCs/>
          <w:kern w:val="0"/>
          <w:lang w:val="es-MX" w:eastAsia="es-MX" w:bidi="ar-SA"/>
        </w:rPr>
        <w:t>DESARROLLO</w:t>
      </w:r>
      <w:r w:rsidR="00BF03AB" w:rsidRPr="00BF03AB">
        <w:rPr>
          <w:rFonts w:ascii="Arial" w:eastAsia="Times New Roman" w:hAnsi="Arial" w:cs="Arial"/>
          <w:b/>
          <w:bCs/>
          <w:kern w:val="0"/>
          <w:lang w:val="es-MX" w:eastAsia="es-MX" w:bidi="ar-SA"/>
        </w:rPr>
        <w:t>:</w:t>
      </w:r>
    </w:p>
    <w:p w14:paraId="4898D46A" w14:textId="77777777" w:rsidR="000B5B32" w:rsidRDefault="000B5B32" w:rsidP="000B5B32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>
        <w:rPr>
          <w:rFonts w:ascii="Arial" w:eastAsia="Times New Roman" w:hAnsi="Arial" w:cs="Arial"/>
          <w:b/>
          <w:bCs/>
          <w:kern w:val="0"/>
          <w:lang w:val="es-MX" w:eastAsia="es-MX" w:bidi="ar-SA"/>
        </w:rPr>
        <w:t>Google Forms:</w:t>
      </w:r>
    </w:p>
    <w:p w14:paraId="2A19CD16" w14:textId="77777777" w:rsidR="00E320D6" w:rsidRDefault="00E320D6" w:rsidP="00E320D6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t xml:space="preserve">Se hizo uso de la herramienta Google Forms para la recolección y racionalización de información, además de su representación gráfica, usamos todas las herramientas que esta función nos permite, a continuación se muestra un ejemplo de lo que realizamos durante la práctica </w:t>
      </w:r>
    </w:p>
    <w:p w14:paraId="3ADD9205" w14:textId="77777777" w:rsidR="000B5B32" w:rsidRDefault="000B5B32" w:rsidP="00E320D6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6137992A" w14:textId="77777777" w:rsidR="000B5B32" w:rsidRPr="00E320D6" w:rsidRDefault="000B5B32" w:rsidP="00E320D6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2CFBC7CF" w14:textId="77777777" w:rsidR="00E320D6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noProof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159CB9FC" wp14:editId="3897A80D">
            <wp:extent cx="6618605" cy="3211195"/>
            <wp:effectExtent l="0" t="0" r="0" b="0"/>
            <wp:docPr id="1" name="Imagen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2B16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29DAD17F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4AA3BB32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065140A3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76296E06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2E6EE0F4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6EB8C562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41792B26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60793608" w14:textId="77777777" w:rsidR="000B5B32" w:rsidRDefault="000B5B32" w:rsidP="000B5B32">
      <w:pPr>
        <w:rPr>
          <w:rFonts w:ascii="Arial" w:eastAsia="Times New Roman" w:hAnsi="Arial" w:cs="Arial"/>
          <w:b/>
          <w:bCs/>
          <w:noProof/>
          <w:kern w:val="0"/>
          <w:lang w:val="es-MX" w:eastAsia="es-MX" w:bidi="ar-SA"/>
        </w:rPr>
      </w:pPr>
    </w:p>
    <w:p w14:paraId="251AB9F5" w14:textId="77777777" w:rsidR="000B5B32" w:rsidRDefault="000B5B32" w:rsidP="000B5B32">
      <w:pPr>
        <w:tabs>
          <w:tab w:val="left" w:pos="3257"/>
        </w:tabs>
        <w:rPr>
          <w:rFonts w:ascii="Arial" w:eastAsia="Times New Roman" w:hAnsi="Arial" w:cs="Arial"/>
          <w:lang w:val="es-MX" w:eastAsia="es-MX" w:bidi="ar-SA"/>
        </w:rPr>
      </w:pPr>
      <w:r>
        <w:rPr>
          <w:rFonts w:ascii="Arial" w:eastAsia="Times New Roman" w:hAnsi="Arial" w:cs="Arial"/>
          <w:lang w:val="es-MX" w:eastAsia="es-MX" w:bidi="ar-SA"/>
        </w:rPr>
        <w:tab/>
      </w:r>
    </w:p>
    <w:p w14:paraId="0D5CB8CF" w14:textId="77777777" w:rsidR="000B5B32" w:rsidRDefault="000B5B32" w:rsidP="000B5B32">
      <w:pPr>
        <w:tabs>
          <w:tab w:val="left" w:pos="3257"/>
        </w:tabs>
        <w:rPr>
          <w:rFonts w:ascii="Arial" w:eastAsia="Times New Roman" w:hAnsi="Arial" w:cs="Arial"/>
          <w:lang w:val="es-MX" w:eastAsia="es-MX" w:bidi="ar-SA"/>
        </w:rPr>
      </w:pPr>
    </w:p>
    <w:p w14:paraId="392A97A5" w14:textId="77777777" w:rsidR="000B5B32" w:rsidRDefault="000B5B32" w:rsidP="000B5B32">
      <w:pPr>
        <w:tabs>
          <w:tab w:val="left" w:pos="3257"/>
        </w:tabs>
        <w:rPr>
          <w:rFonts w:ascii="Arial" w:eastAsia="Times New Roman" w:hAnsi="Arial" w:cs="Arial"/>
          <w:lang w:val="es-MX" w:eastAsia="es-MX" w:bidi="ar-SA"/>
        </w:rPr>
      </w:pPr>
    </w:p>
    <w:p w14:paraId="3208627E" w14:textId="77777777" w:rsidR="000B5B32" w:rsidRDefault="000B5B32" w:rsidP="000B5B32">
      <w:pPr>
        <w:tabs>
          <w:tab w:val="left" w:pos="3257"/>
        </w:tabs>
        <w:rPr>
          <w:rFonts w:ascii="Arial" w:eastAsia="Times New Roman" w:hAnsi="Arial" w:cs="Arial"/>
          <w:lang w:val="es-MX" w:eastAsia="es-MX" w:bidi="ar-SA"/>
        </w:rPr>
      </w:pPr>
    </w:p>
    <w:p w14:paraId="06B7558B" w14:textId="77777777" w:rsidR="000B5B32" w:rsidRDefault="000B5B32" w:rsidP="000B5B32">
      <w:pPr>
        <w:tabs>
          <w:tab w:val="left" w:pos="3257"/>
        </w:tabs>
        <w:rPr>
          <w:rFonts w:ascii="Arial" w:eastAsia="Times New Roman" w:hAnsi="Arial" w:cs="Arial"/>
          <w:lang w:val="es-MX" w:eastAsia="es-MX" w:bidi="ar-SA"/>
        </w:rPr>
      </w:pPr>
    </w:p>
    <w:p w14:paraId="425959D6" w14:textId="77777777" w:rsidR="000B5B32" w:rsidRDefault="000B5B32" w:rsidP="000B5B32">
      <w:pPr>
        <w:tabs>
          <w:tab w:val="left" w:pos="3257"/>
        </w:tabs>
        <w:rPr>
          <w:rFonts w:ascii="Arial" w:eastAsia="Times New Roman" w:hAnsi="Arial" w:cs="Arial"/>
          <w:lang w:val="es-MX" w:eastAsia="es-MX" w:bidi="ar-SA"/>
        </w:rPr>
      </w:pPr>
    </w:p>
    <w:p w14:paraId="78D84440" w14:textId="77777777" w:rsidR="000B5B32" w:rsidRDefault="000B5B32" w:rsidP="000B5B32">
      <w:pPr>
        <w:tabs>
          <w:tab w:val="left" w:pos="3257"/>
        </w:tabs>
        <w:rPr>
          <w:rFonts w:ascii="Arial" w:eastAsia="Times New Roman" w:hAnsi="Arial" w:cs="Arial"/>
          <w:lang w:val="es-MX" w:eastAsia="es-MX" w:bidi="ar-SA"/>
        </w:rPr>
      </w:pPr>
    </w:p>
    <w:p w14:paraId="1BBF3F77" w14:textId="77777777" w:rsidR="000B5B32" w:rsidRDefault="000B5B32" w:rsidP="000B5B32">
      <w:pPr>
        <w:tabs>
          <w:tab w:val="left" w:pos="3257"/>
        </w:tabs>
        <w:rPr>
          <w:rFonts w:ascii="Arial" w:eastAsia="Times New Roman" w:hAnsi="Arial" w:cs="Arial"/>
          <w:lang w:val="es-MX" w:eastAsia="es-MX" w:bidi="ar-SA"/>
        </w:rPr>
      </w:pPr>
    </w:p>
    <w:p w14:paraId="12F28795" w14:textId="77777777" w:rsidR="000B5B32" w:rsidRPr="000B5B32" w:rsidRDefault="000B5B32" w:rsidP="000B5B32">
      <w:pPr>
        <w:tabs>
          <w:tab w:val="left" w:pos="3257"/>
        </w:tabs>
        <w:rPr>
          <w:rFonts w:ascii="Arial" w:eastAsia="Times New Roman" w:hAnsi="Arial" w:cs="Arial"/>
          <w:lang w:val="es-MX" w:eastAsia="es-MX" w:bidi="ar-SA"/>
        </w:rPr>
      </w:pPr>
    </w:p>
    <w:p w14:paraId="7D482050" w14:textId="77777777" w:rsidR="00E320D6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2D16DAB5" wp14:editId="60D11F61">
            <wp:extent cx="6618605" cy="2950210"/>
            <wp:effectExtent l="0" t="0" r="0" b="0"/>
            <wp:docPr id="2" name="Imagen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51ADACF8" wp14:editId="0ED1930B">
            <wp:extent cx="6618605" cy="3777615"/>
            <wp:effectExtent l="0" t="0" r="0" b="0"/>
            <wp:docPr id="3" name="Imagen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9E50" w14:textId="77777777" w:rsidR="000B5B32" w:rsidRDefault="000B5B32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262249A4" w14:textId="77777777" w:rsidR="000B5B32" w:rsidRDefault="000B5B32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0C6FE59C" w14:textId="77777777" w:rsidR="000B5B32" w:rsidRDefault="000B5B32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3BC83AA9" w14:textId="77777777" w:rsidR="000B5B32" w:rsidRDefault="000B5B32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0B7F2696" w14:textId="77777777" w:rsidR="000B5B32" w:rsidRDefault="000B5B32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27F7FD05" w14:textId="77777777" w:rsidR="000B5B32" w:rsidRDefault="000B5B32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6FB268F4" w14:textId="77777777" w:rsidR="000B5B32" w:rsidRDefault="000B5B32" w:rsidP="000B5B32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2A714510" w14:textId="77777777" w:rsidR="000B5B32" w:rsidRDefault="000B5B32" w:rsidP="000B5B32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>
        <w:rPr>
          <w:rFonts w:ascii="Arial" w:eastAsia="Times New Roman" w:hAnsi="Arial" w:cs="Arial"/>
          <w:b/>
          <w:bCs/>
          <w:kern w:val="0"/>
          <w:lang w:val="es-MX" w:eastAsia="es-MX" w:bidi="ar-SA"/>
        </w:rPr>
        <w:t xml:space="preserve">OneNote: </w:t>
      </w:r>
    </w:p>
    <w:p w14:paraId="56734A5B" w14:textId="77777777" w:rsidR="000B5B32" w:rsidRDefault="000B5B32" w:rsidP="000B5B32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t>Además usamos otra herramienta, esta vez de Microsoft para aprender sobre su funcionalidad en la nube y como gestionador de archivos, aprendimos a crear una carpeta para almacenar notas, en las cuales como cualquier procesador de textos, se puede insertar imágenes y hacerse las modificaciones necesarias.</w:t>
      </w:r>
    </w:p>
    <w:p w14:paraId="1FF87335" w14:textId="77777777" w:rsidR="000B5B32" w:rsidRDefault="000B5B32" w:rsidP="000B5B32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19686C2F" w14:textId="77777777" w:rsidR="000B5B32" w:rsidRPr="000B5B32" w:rsidRDefault="000B5B32" w:rsidP="000B5B32">
      <w:pPr>
        <w:widowControl/>
        <w:suppressAutoHyphens w:val="0"/>
        <w:autoSpaceDN/>
        <w:spacing w:line="360" w:lineRule="auto"/>
        <w:jc w:val="both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560AF5D4" w14:textId="77777777" w:rsidR="000B5B32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noProof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1902C485" wp14:editId="1A39ECA6">
            <wp:extent cx="6618605" cy="4147185"/>
            <wp:effectExtent l="0" t="0" r="0" b="0"/>
            <wp:docPr id="4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AD0A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0C4C4F79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66918BBA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78AA564D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39BDD237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423666C4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3C113E6D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7C94B189" w14:textId="77777777" w:rsidR="000B5B32" w:rsidRDefault="000B5B32" w:rsidP="000B5B32">
      <w:pPr>
        <w:rPr>
          <w:rFonts w:ascii="Arial" w:eastAsia="Times New Roman" w:hAnsi="Arial" w:cs="Arial"/>
          <w:b/>
          <w:bCs/>
          <w:noProof/>
          <w:kern w:val="0"/>
          <w:lang w:val="es-MX" w:eastAsia="es-MX" w:bidi="ar-SA"/>
        </w:rPr>
      </w:pPr>
    </w:p>
    <w:p w14:paraId="6F6BE215" w14:textId="77777777" w:rsidR="000B5B32" w:rsidRDefault="000B5B32" w:rsidP="000B5B32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18CD2FA6" w14:textId="77777777" w:rsidR="000B5B32" w:rsidRDefault="000B5B32" w:rsidP="000B5B32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12A9BC10" w14:textId="77777777" w:rsidR="000B5B32" w:rsidRDefault="000B5B32" w:rsidP="000B5B32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14A0739A" w14:textId="77777777" w:rsidR="000B5B32" w:rsidRDefault="000B5B32" w:rsidP="000B5B32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6A7FA0DA" w14:textId="77777777" w:rsidR="000B5B32" w:rsidRDefault="000B5B32" w:rsidP="000B5B32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3D4AB718" w14:textId="77777777" w:rsidR="00864955" w:rsidRDefault="00864955" w:rsidP="000B5B32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765EDCC5" w14:textId="77777777" w:rsidR="00864955" w:rsidRDefault="00864955" w:rsidP="000B5B32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30487597" w14:textId="77777777" w:rsidR="000B5B32" w:rsidRDefault="000B5B32" w:rsidP="000B5B32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66D3FDCA" w14:textId="77777777" w:rsidR="000B5B32" w:rsidRDefault="000B5B32" w:rsidP="000B5B32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6DBC29B6" w14:textId="77777777" w:rsidR="000B5B32" w:rsidRDefault="000B5B32" w:rsidP="000B5B32">
      <w:pPr>
        <w:rPr>
          <w:rFonts w:ascii="Arial" w:eastAsia="Times New Roman" w:hAnsi="Arial" w:cs="Arial"/>
          <w:b/>
          <w:bCs/>
          <w:lang w:val="es-MX" w:eastAsia="es-MX" w:bidi="ar-SA"/>
        </w:rPr>
      </w:pPr>
    </w:p>
    <w:p w14:paraId="66992A91" w14:textId="77777777" w:rsidR="000B5B32" w:rsidRDefault="000B5B32" w:rsidP="000B5B32">
      <w:pPr>
        <w:rPr>
          <w:rFonts w:ascii="Arial" w:eastAsia="Times New Roman" w:hAnsi="Arial" w:cs="Arial"/>
          <w:b/>
          <w:bCs/>
          <w:lang w:val="es-MX" w:eastAsia="es-MX" w:bidi="ar-SA"/>
        </w:rPr>
      </w:pPr>
    </w:p>
    <w:p w14:paraId="1D02FBD5" w14:textId="77777777" w:rsidR="000B5B32" w:rsidRDefault="000B5B32" w:rsidP="000B5B32">
      <w:pPr>
        <w:rPr>
          <w:rFonts w:ascii="Arial" w:eastAsia="Times New Roman" w:hAnsi="Arial" w:cs="Arial"/>
          <w:b/>
          <w:bCs/>
          <w:lang w:val="es-MX" w:eastAsia="es-MX" w:bidi="ar-SA"/>
        </w:rPr>
      </w:pPr>
      <w:r w:rsidRPr="000B5B32">
        <w:rPr>
          <w:rFonts w:ascii="Arial" w:eastAsia="Times New Roman" w:hAnsi="Arial" w:cs="Arial"/>
          <w:b/>
          <w:bCs/>
          <w:lang w:val="es-MX" w:eastAsia="es-MX" w:bidi="ar-SA"/>
        </w:rPr>
        <w:t>Buscador Google</w:t>
      </w:r>
      <w:r>
        <w:rPr>
          <w:rFonts w:ascii="Arial" w:eastAsia="Times New Roman" w:hAnsi="Arial" w:cs="Arial"/>
          <w:b/>
          <w:bCs/>
          <w:lang w:val="es-MX" w:eastAsia="es-MX" w:bidi="ar-SA"/>
        </w:rPr>
        <w:t>:</w:t>
      </w:r>
    </w:p>
    <w:p w14:paraId="1683D739" w14:textId="77777777" w:rsidR="000B5B32" w:rsidRDefault="00864955" w:rsidP="000B5B32">
      <w:pPr>
        <w:rPr>
          <w:rFonts w:ascii="Arial" w:eastAsia="Times New Roman" w:hAnsi="Arial" w:cs="Arial"/>
          <w:lang w:val="es-MX" w:eastAsia="es-MX" w:bidi="ar-SA"/>
        </w:rPr>
      </w:pPr>
      <w:r>
        <w:rPr>
          <w:rFonts w:ascii="Arial" w:eastAsia="Times New Roman" w:hAnsi="Arial" w:cs="Arial"/>
          <w:lang w:val="es-MX" w:eastAsia="es-MX" w:bidi="ar-SA"/>
        </w:rPr>
        <w:t>Para esta actividad nos enfocamos en los caracteres especiales que permiten realizar una busqueda mas eficaz explitando así los algoritmos de Google.</w:t>
      </w:r>
    </w:p>
    <w:p w14:paraId="5AE46C10" w14:textId="77777777" w:rsidR="00864955" w:rsidRDefault="00864955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08129129" w14:textId="77777777" w:rsidR="00864955" w:rsidRDefault="00864955" w:rsidP="00864955">
      <w:pPr>
        <w:rPr>
          <w:rFonts w:ascii="Arial" w:eastAsia="Times New Roman" w:hAnsi="Arial" w:cs="Arial"/>
          <w:lang w:val="es-MX" w:eastAsia="es-MX" w:bidi="ar-SA"/>
        </w:rPr>
      </w:pPr>
      <w:r w:rsidRPr="00864955">
        <w:rPr>
          <w:rFonts w:ascii="Arial" w:eastAsia="Times New Roman" w:hAnsi="Arial" w:cs="Arial"/>
          <w:lang w:val="es-MX" w:eastAsia="es-MX" w:bidi="ar-SA"/>
        </w:rPr>
        <w:t xml:space="preserve">Con los indicadores: </w:t>
      </w:r>
    </w:p>
    <w:p w14:paraId="4B578239" w14:textId="77777777" w:rsidR="00864955" w:rsidRDefault="00864955" w:rsidP="00864955">
      <w:pPr>
        <w:rPr>
          <w:rFonts w:ascii="Arial" w:eastAsia="Times New Roman" w:hAnsi="Arial" w:cs="Arial"/>
          <w:lang w:val="es-MX" w:eastAsia="es-MX" w:bidi="ar-SA"/>
        </w:rPr>
      </w:pPr>
    </w:p>
    <w:p w14:paraId="772BA49D" w14:textId="77777777" w:rsidR="00864955" w:rsidRDefault="00864955" w:rsidP="00864955">
      <w:pPr>
        <w:pStyle w:val="Prrafodelista"/>
        <w:numPr>
          <w:ilvl w:val="0"/>
          <w:numId w:val="3"/>
        </w:numPr>
        <w:rPr>
          <w:rFonts w:ascii="Arial" w:eastAsia="Times New Roman" w:hAnsi="Arial" w:cs="Arial"/>
          <w:lang w:val="es-MX" w:eastAsia="es-MX" w:bidi="ar-SA"/>
        </w:rPr>
      </w:pPr>
      <w:r>
        <w:rPr>
          <w:rFonts w:ascii="Arial" w:eastAsia="Times New Roman" w:hAnsi="Arial" w:cs="Arial"/>
          <w:lang w:val="es-MX" w:eastAsia="es-MX" w:bidi="ar-SA"/>
        </w:rPr>
        <w:t xml:space="preserve">“-“ la busqueda no debe contener esta palabra </w:t>
      </w:r>
    </w:p>
    <w:p w14:paraId="6057080E" w14:textId="77777777" w:rsidR="00864955" w:rsidRPr="00864955" w:rsidRDefault="00864955" w:rsidP="00864955">
      <w:pPr>
        <w:pStyle w:val="Prrafodelista"/>
        <w:numPr>
          <w:ilvl w:val="0"/>
          <w:numId w:val="3"/>
        </w:numPr>
        <w:rPr>
          <w:rFonts w:ascii="Arial" w:eastAsia="Times New Roman" w:hAnsi="Arial" w:cs="Arial"/>
          <w:lang w:val="es-MX" w:eastAsia="es-MX" w:bidi="ar-SA"/>
        </w:rPr>
      </w:pPr>
      <w:r>
        <w:rPr>
          <w:rFonts w:ascii="Arial" w:eastAsia="Times New Roman" w:hAnsi="Arial" w:cs="Arial"/>
          <w:lang w:val="es-MX" w:eastAsia="es-MX" w:bidi="ar-SA"/>
        </w:rPr>
        <w:t>“or” indica que la busqueda puede tener otra opción</w:t>
      </w:r>
    </w:p>
    <w:p w14:paraId="05DCE605" w14:textId="77777777" w:rsidR="000B5B32" w:rsidRDefault="000B5B32" w:rsidP="000B5B32">
      <w:pPr>
        <w:rPr>
          <w:rFonts w:ascii="Arial" w:eastAsia="Times New Roman" w:hAnsi="Arial" w:cs="Arial"/>
          <w:b/>
          <w:bCs/>
          <w:lang w:val="es-MX" w:eastAsia="es-MX" w:bidi="ar-SA"/>
        </w:rPr>
      </w:pPr>
    </w:p>
    <w:p w14:paraId="0670F4A2" w14:textId="77777777" w:rsidR="000B5B32" w:rsidRPr="000B5B32" w:rsidRDefault="000B5B32" w:rsidP="000B5B32">
      <w:pPr>
        <w:rPr>
          <w:rFonts w:ascii="Arial" w:eastAsia="Times New Roman" w:hAnsi="Arial" w:cs="Arial"/>
          <w:b/>
          <w:bCs/>
          <w:lang w:val="es-MX" w:eastAsia="es-MX" w:bidi="ar-SA"/>
        </w:rPr>
      </w:pPr>
    </w:p>
    <w:p w14:paraId="3665A1C6" w14:textId="77777777" w:rsidR="000B5B32" w:rsidRPr="000B5B32" w:rsidRDefault="000B5B32" w:rsidP="000B5B32">
      <w:pPr>
        <w:rPr>
          <w:rFonts w:ascii="Arial" w:eastAsia="Times New Roman" w:hAnsi="Arial" w:cs="Arial"/>
          <w:lang w:val="es-MX" w:eastAsia="es-MX" w:bidi="ar-SA"/>
        </w:rPr>
      </w:pPr>
    </w:p>
    <w:p w14:paraId="1949964B" w14:textId="3D7A5F40" w:rsidR="00864955" w:rsidRPr="005238C5" w:rsidRDefault="0041689C" w:rsidP="005238C5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3B3856F9" wp14:editId="5D2E75B0">
            <wp:extent cx="5561565" cy="2721429"/>
            <wp:effectExtent l="0" t="0" r="1270" b="0"/>
            <wp:docPr id="5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665" cy="272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79E3" w14:textId="77777777" w:rsidR="00864955" w:rsidRDefault="00864955" w:rsidP="00864955">
      <w:pPr>
        <w:tabs>
          <w:tab w:val="left" w:pos="4594"/>
        </w:tabs>
        <w:rPr>
          <w:rFonts w:ascii="Arial" w:eastAsia="Times New Roman" w:hAnsi="Arial" w:cs="Arial"/>
          <w:lang w:val="es-MX" w:eastAsia="es-MX" w:bidi="ar-SA"/>
        </w:rPr>
      </w:pPr>
    </w:p>
    <w:p w14:paraId="12089B6E" w14:textId="19A92FAE" w:rsidR="00864955" w:rsidRDefault="00864955" w:rsidP="00864955">
      <w:pPr>
        <w:tabs>
          <w:tab w:val="left" w:pos="4594"/>
        </w:tabs>
        <w:rPr>
          <w:rFonts w:ascii="Arial" w:eastAsia="Times New Roman" w:hAnsi="Arial" w:cs="Arial"/>
          <w:lang w:val="es-MX" w:eastAsia="es-MX" w:bidi="ar-SA"/>
        </w:rPr>
      </w:pPr>
      <w:r>
        <w:rPr>
          <w:rFonts w:ascii="Arial" w:eastAsia="Times New Roman" w:hAnsi="Arial" w:cs="Arial"/>
          <w:lang w:val="es-MX" w:eastAsia="es-MX" w:bidi="ar-SA"/>
        </w:rPr>
        <w:t>En la imagen que se muestra a continuación usamos el indicaador de las dobles comillas (“ ”) para encontrar todos los datos que pertenecen a la(s) palabras que se ingresen dentro de ellos.</w:t>
      </w:r>
    </w:p>
    <w:p w14:paraId="6F3F7CB6" w14:textId="77777777" w:rsidR="00864955" w:rsidRPr="00864955" w:rsidRDefault="00864955" w:rsidP="00864955">
      <w:pPr>
        <w:tabs>
          <w:tab w:val="left" w:pos="4594"/>
        </w:tabs>
        <w:rPr>
          <w:rFonts w:ascii="Arial" w:eastAsia="Times New Roman" w:hAnsi="Arial" w:cs="Arial"/>
          <w:lang w:val="es-MX" w:eastAsia="es-MX" w:bidi="ar-SA"/>
        </w:rPr>
      </w:pPr>
    </w:p>
    <w:p w14:paraId="71A04355" w14:textId="77777777" w:rsidR="00864955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noProof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30918E69" wp14:editId="295ACE43">
            <wp:extent cx="5713101" cy="2884170"/>
            <wp:effectExtent l="0" t="0" r="1905" b="0"/>
            <wp:docPr id="6" name="Imagen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55" cy="28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FF67" w14:textId="77777777" w:rsidR="00864955" w:rsidRPr="00864955" w:rsidRDefault="00864955" w:rsidP="00864955">
      <w:pPr>
        <w:rPr>
          <w:rFonts w:ascii="Arial" w:eastAsia="Times New Roman" w:hAnsi="Arial" w:cs="Arial"/>
          <w:lang w:val="es-MX" w:eastAsia="es-MX" w:bidi="ar-SA"/>
        </w:rPr>
      </w:pPr>
    </w:p>
    <w:p w14:paraId="454732EC" w14:textId="57796611" w:rsidR="005238C5" w:rsidRDefault="005238C5" w:rsidP="005238C5">
      <w:pPr>
        <w:rPr>
          <w:rFonts w:ascii="Arial" w:eastAsia="Times New Roman" w:hAnsi="Arial" w:cs="Arial"/>
          <w:lang w:val="es-MX" w:eastAsia="es-MX" w:bidi="ar-SA"/>
        </w:rPr>
      </w:pPr>
    </w:p>
    <w:p w14:paraId="674D8E50" w14:textId="255981BC" w:rsidR="005238C5" w:rsidRDefault="005238C5" w:rsidP="005238C5">
      <w:pPr>
        <w:rPr>
          <w:rFonts w:ascii="Arial" w:eastAsia="Times New Roman" w:hAnsi="Arial" w:cs="Arial"/>
          <w:lang w:val="es-MX" w:eastAsia="es-MX" w:bidi="ar-SA"/>
        </w:rPr>
      </w:pPr>
    </w:p>
    <w:p w14:paraId="75D2C7A2" w14:textId="77777777" w:rsidR="005238C5" w:rsidRDefault="005238C5" w:rsidP="005238C5">
      <w:pPr>
        <w:rPr>
          <w:rFonts w:ascii="Arial" w:eastAsia="Times New Roman" w:hAnsi="Arial" w:cs="Arial"/>
          <w:lang w:val="es-MX" w:eastAsia="es-MX" w:bidi="ar-SA"/>
        </w:rPr>
      </w:pPr>
    </w:p>
    <w:p w14:paraId="46F2A140" w14:textId="324196DA" w:rsidR="00864955" w:rsidRDefault="00864955" w:rsidP="00864955">
      <w:pPr>
        <w:rPr>
          <w:rFonts w:ascii="Arial" w:eastAsia="Times New Roman" w:hAnsi="Arial" w:cs="Arial"/>
          <w:lang w:val="es-MX" w:eastAsia="es-MX" w:bidi="ar-SA"/>
        </w:rPr>
      </w:pPr>
      <w:r>
        <w:rPr>
          <w:rFonts w:ascii="Arial" w:eastAsia="Times New Roman" w:hAnsi="Arial" w:cs="Arial"/>
          <w:lang w:val="es-MX" w:eastAsia="es-MX" w:bidi="ar-SA"/>
        </w:rPr>
        <w:t>Con el indicador ( + ) antes de cualquier articulo podemos especificarle al buscador que queremos encontrar la palabra con su articulo, así que no lo debe omitir.</w:t>
      </w:r>
    </w:p>
    <w:p w14:paraId="6520EEE9" w14:textId="677C0729" w:rsidR="00864955" w:rsidRDefault="00864955" w:rsidP="00864955">
      <w:pPr>
        <w:rPr>
          <w:rFonts w:ascii="Arial" w:eastAsia="Times New Roman" w:hAnsi="Arial" w:cs="Arial"/>
          <w:lang w:val="es-MX" w:eastAsia="es-MX" w:bidi="ar-SA"/>
        </w:rPr>
      </w:pPr>
    </w:p>
    <w:p w14:paraId="1C2B9C05" w14:textId="77777777" w:rsidR="005238C5" w:rsidRPr="00864955" w:rsidRDefault="005238C5" w:rsidP="00864955">
      <w:pPr>
        <w:rPr>
          <w:rFonts w:ascii="Arial" w:eastAsia="Times New Roman" w:hAnsi="Arial" w:cs="Arial"/>
          <w:lang w:val="es-MX" w:eastAsia="es-MX" w:bidi="ar-SA"/>
        </w:rPr>
      </w:pPr>
    </w:p>
    <w:p w14:paraId="3B7A589B" w14:textId="77777777" w:rsidR="00864955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3ABA8C46" wp14:editId="086D6302">
            <wp:extent cx="5725886" cy="2601686"/>
            <wp:effectExtent l="0" t="0" r="1905" b="1905"/>
            <wp:docPr id="7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63" cy="260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2D69" w14:textId="77777777" w:rsidR="00864955" w:rsidRDefault="00864955" w:rsidP="005238C5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39B28601" w14:textId="10A7D364" w:rsidR="00864955" w:rsidRDefault="00864955" w:rsidP="00864955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t>Al hacer uso de la palabra “define” antes de cualquier palabra podremos encontrar la definición de dicha especificamente dada por el propio buscador antes que cualquier otra referencia.</w:t>
      </w:r>
    </w:p>
    <w:p w14:paraId="10CBB58C" w14:textId="77777777" w:rsidR="00864955" w:rsidRPr="00864955" w:rsidRDefault="00864955" w:rsidP="00864955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0ECD7402" w14:textId="11654F3D" w:rsidR="0041689C" w:rsidRDefault="0041689C" w:rsidP="005238C5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3321B1CF" wp14:editId="2EAF20CD">
            <wp:extent cx="6618605" cy="3232785"/>
            <wp:effectExtent l="0" t="0" r="0" b="0"/>
            <wp:docPr id="8" name="Imagen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0CB2" w14:textId="500D236A" w:rsidR="0041689C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23146ACF" w14:textId="61523DBF" w:rsidR="005238C5" w:rsidRDefault="005238C5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2B17AB38" w14:textId="46104D39" w:rsidR="005238C5" w:rsidRDefault="005238C5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7A6F614A" w14:textId="77777777" w:rsidR="005238C5" w:rsidRDefault="005238C5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4A2145B5" w14:textId="7F29A275" w:rsidR="0041689C" w:rsidRPr="0041689C" w:rsidRDefault="0041689C" w:rsidP="0041689C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lastRenderedPageBreak/>
        <w:t>Especificar dentro de la busqueda el sitio web en el que se desea encontrar la palabra clave mencionada, esto fácilita mucho mas el encontrar resultados en una busqueda definida.</w:t>
      </w:r>
    </w:p>
    <w:p w14:paraId="2858A7C1" w14:textId="77777777" w:rsidR="0041689C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614C4E51" w14:textId="7B4A518B" w:rsidR="0041689C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0F8A20B5" wp14:editId="41157720">
            <wp:extent cx="6618605" cy="3559810"/>
            <wp:effectExtent l="0" t="0" r="0" b="0"/>
            <wp:docPr id="9" name="Imagen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4930" w14:textId="01D34EDD" w:rsidR="0041689C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22852358" w14:textId="77D68253" w:rsidR="0041689C" w:rsidRPr="002A5023" w:rsidRDefault="002A5023" w:rsidP="002A5023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t>Nos ayuda a encontrar palabras claves en textos especificos y formatos especificos, fácilita el encontrar documentos con información requerida.</w:t>
      </w:r>
    </w:p>
    <w:p w14:paraId="1A067207" w14:textId="77777777" w:rsidR="0041689C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6F87E961" wp14:editId="4C111783">
            <wp:extent cx="6629400" cy="3418205"/>
            <wp:effectExtent l="0" t="0" r="0" b="0"/>
            <wp:docPr id="10" name="Imagen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867C3" w14:textId="7F119E7E" w:rsidR="004A0F21" w:rsidRDefault="004A0F21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61FA5550" w14:textId="5BA7BC8C" w:rsidR="004A0F21" w:rsidRDefault="004A0F21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4CF92292" w14:textId="0CB02178" w:rsidR="004A0F21" w:rsidRDefault="004A0F21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5C00B7AF" w14:textId="6604A7B1" w:rsidR="004A0F21" w:rsidRDefault="004A0F21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5BA22404" w14:textId="77777777" w:rsidR="00C23780" w:rsidRDefault="00C23780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11750E10" w14:textId="764C8AD0" w:rsidR="004A0F21" w:rsidRDefault="004A0F21" w:rsidP="004A0F21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t>Usando la herramienta de calculadora que nos proporciona Google podemos realizar cualquier operación, desde las mas sencillas con signos de agrupación.</w:t>
      </w:r>
    </w:p>
    <w:p w14:paraId="51E34C22" w14:textId="77777777" w:rsidR="00C23780" w:rsidRPr="004A0F21" w:rsidRDefault="00C23780" w:rsidP="004A0F21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448C8DC3" w14:textId="4E5D5D7D" w:rsidR="0041689C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46BFDE5F" wp14:editId="49C2BDED">
            <wp:extent cx="6629400" cy="2884805"/>
            <wp:effectExtent l="0" t="0" r="0" b="0"/>
            <wp:docPr id="11" name="Imagen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D101" w14:textId="7D9423A2" w:rsidR="0041689C" w:rsidRDefault="0041689C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53B82C22" w14:textId="77777777" w:rsidR="00C23780" w:rsidRDefault="00C23780" w:rsidP="00111389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7712B184" w14:textId="5B8203EB" w:rsidR="0041689C" w:rsidRDefault="004A0F21" w:rsidP="00111389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t xml:space="preserve">Hasta algunas un poco mas complejas como lo son las operaciones trigonometricas </w:t>
      </w:r>
    </w:p>
    <w:p w14:paraId="7CA3055B" w14:textId="151174B7" w:rsidR="00C23780" w:rsidRDefault="00C23780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59B73F4F" w14:textId="77777777" w:rsidR="00C23780" w:rsidRPr="004A0F21" w:rsidRDefault="00C23780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32EDCA06" w14:textId="672C095A" w:rsidR="004A0F21" w:rsidRDefault="0041689C" w:rsidP="00111389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4EFCF7A7" wp14:editId="59B5913E">
            <wp:extent cx="6618605" cy="2787015"/>
            <wp:effectExtent l="0" t="0" r="0" b="0"/>
            <wp:docPr id="12" name="Imagen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0569" w14:textId="188164AA" w:rsidR="004A0F21" w:rsidRDefault="004A0F21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36FF873B" w14:textId="01CF9DFF" w:rsidR="004A0F21" w:rsidRDefault="004A0F21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14ECF91C" w14:textId="621D66DD" w:rsidR="00111389" w:rsidRDefault="00111389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1D0005E7" w14:textId="24EF2BB0" w:rsidR="00111389" w:rsidRDefault="00111389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066BBE55" w14:textId="6E71699D" w:rsidR="00111389" w:rsidRDefault="00111389" w:rsidP="00E320D6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0FEDA8B8" w14:textId="77777777" w:rsidR="00111389" w:rsidRDefault="00111389" w:rsidP="00111389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52C710F0" w14:textId="505CBB50" w:rsidR="004A0F21" w:rsidRDefault="004A0F21" w:rsidP="00111389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>
        <w:rPr>
          <w:rFonts w:ascii="Arial" w:eastAsia="Times New Roman" w:hAnsi="Arial" w:cs="Arial"/>
          <w:kern w:val="0"/>
          <w:lang w:val="es-MX" w:eastAsia="es-MX" w:bidi="ar-SA"/>
        </w:rPr>
        <w:t xml:space="preserve">También usamos el conversor de </w:t>
      </w:r>
      <w:r w:rsidR="00C23780">
        <w:rPr>
          <w:rFonts w:ascii="Arial" w:eastAsia="Times New Roman" w:hAnsi="Arial" w:cs="Arial"/>
          <w:kern w:val="0"/>
          <w:lang w:val="es-MX" w:eastAsia="es-MX" w:bidi="ar-SA"/>
        </w:rPr>
        <w:t xml:space="preserve">grados (temperatura) para transformar cualquiera de los datos ingresados en su equivalente </w:t>
      </w:r>
    </w:p>
    <w:p w14:paraId="4001482E" w14:textId="77777777" w:rsidR="00C23780" w:rsidRPr="004A0F21" w:rsidRDefault="00C23780" w:rsidP="00C23780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495B2E78" w14:textId="260C48A5" w:rsidR="00C23780" w:rsidRDefault="0041689C" w:rsidP="00C2378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/>
          <w:noProof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2591CD9E" wp14:editId="2685E839">
            <wp:extent cx="6237514" cy="2079171"/>
            <wp:effectExtent l="0" t="0" r="0" b="0"/>
            <wp:docPr id="13" name="Imagen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514" cy="20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9651" w14:textId="504F15FF" w:rsidR="00111389" w:rsidRDefault="00111389" w:rsidP="00111389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noProof/>
          <w:kern w:val="0"/>
          <w:lang w:val="es-MX" w:eastAsia="es-MX" w:bidi="ar-SA"/>
        </w:rPr>
      </w:pPr>
    </w:p>
    <w:p w14:paraId="050BC718" w14:textId="77777777" w:rsidR="00111389" w:rsidRDefault="00111389" w:rsidP="00111389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noProof/>
          <w:kern w:val="0"/>
          <w:lang w:val="es-MX" w:eastAsia="es-MX" w:bidi="ar-SA"/>
        </w:rPr>
      </w:pPr>
    </w:p>
    <w:p w14:paraId="6C2C4400" w14:textId="2FE19AB8" w:rsidR="00111389" w:rsidRDefault="00111389" w:rsidP="00111389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Cs/>
          <w:noProof/>
          <w:kern w:val="0"/>
          <w:lang w:val="es-MX" w:eastAsia="es-MX" w:bidi="ar-SA"/>
        </w:rPr>
      </w:pPr>
      <w:r w:rsidRPr="00111389">
        <w:rPr>
          <w:rFonts w:ascii="Arial" w:eastAsia="Times New Roman" w:hAnsi="Arial" w:cs="Arial"/>
          <w:bCs/>
          <w:noProof/>
          <w:kern w:val="0"/>
          <w:lang w:val="es-MX" w:eastAsia="es-MX" w:bidi="ar-SA"/>
        </w:rPr>
        <w:t xml:space="preserve">Usamos la calculadora para conversiones de divisas, observamos que puede ser empleado para calcular el valor entre las divisas y convertir ciertas cantidades entre ellas </w:t>
      </w:r>
    </w:p>
    <w:p w14:paraId="7CF944C1" w14:textId="77777777" w:rsidR="00111389" w:rsidRPr="00111389" w:rsidRDefault="00111389" w:rsidP="00C23780">
      <w:pPr>
        <w:widowControl/>
        <w:suppressAutoHyphens w:val="0"/>
        <w:autoSpaceDN/>
        <w:spacing w:line="360" w:lineRule="auto"/>
        <w:jc w:val="center"/>
        <w:textAlignment w:val="auto"/>
        <w:rPr>
          <w:rFonts w:ascii="Arial" w:eastAsia="Times New Roman" w:hAnsi="Arial" w:cs="Arial"/>
          <w:bCs/>
          <w:noProof/>
          <w:kern w:val="0"/>
          <w:lang w:val="es-MX" w:eastAsia="es-MX" w:bidi="ar-SA"/>
        </w:rPr>
      </w:pPr>
    </w:p>
    <w:p w14:paraId="1C2994D8" w14:textId="6ED6D08D" w:rsidR="00111389" w:rsidRDefault="00111389" w:rsidP="00111389">
      <w:pPr>
        <w:rPr>
          <w:rFonts w:ascii="Arial" w:eastAsia="Times New Roman" w:hAnsi="Arial" w:cs="Arial"/>
          <w:b/>
          <w:noProof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2C02DEDF" wp14:editId="052CC9E3">
            <wp:extent cx="6618605" cy="2459990"/>
            <wp:effectExtent l="0" t="0" r="0" b="0"/>
            <wp:docPr id="14" name="Imagen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9374" w14:textId="70E6EFC4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66891688" w14:textId="343241A3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070CE914" w14:textId="15565619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2C31A88B" w14:textId="081B9D76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26747DDA" w14:textId="5E0CE0B2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2F14F7F6" w14:textId="52797667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18C025B0" w14:textId="1E72835E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2A2669FE" w14:textId="1EBCFBA2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530E3ED5" w14:textId="648D4812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1B12BA73" w14:textId="078BFB8A" w:rsidR="00111389" w:rsidRDefault="00111389" w:rsidP="00111389">
      <w:pPr>
        <w:rPr>
          <w:rFonts w:ascii="Arial" w:eastAsia="Times New Roman" w:hAnsi="Arial" w:cs="Arial"/>
          <w:b/>
          <w:noProof/>
          <w:kern w:val="0"/>
          <w:lang w:val="es-MX" w:eastAsia="es-MX" w:bidi="ar-SA"/>
        </w:rPr>
      </w:pPr>
    </w:p>
    <w:p w14:paraId="203D8E70" w14:textId="748E2617" w:rsidR="00111389" w:rsidRDefault="00111389" w:rsidP="00111389">
      <w:pPr>
        <w:rPr>
          <w:rFonts w:ascii="Arial" w:eastAsia="Times New Roman" w:hAnsi="Arial" w:cs="Arial"/>
          <w:b/>
          <w:noProof/>
          <w:kern w:val="0"/>
          <w:lang w:val="es-MX" w:eastAsia="es-MX" w:bidi="ar-SA"/>
        </w:rPr>
      </w:pPr>
    </w:p>
    <w:p w14:paraId="0C584488" w14:textId="77777777" w:rsidR="00111389" w:rsidRDefault="00111389" w:rsidP="00111389">
      <w:pPr>
        <w:rPr>
          <w:rFonts w:ascii="Arial" w:eastAsia="Times New Roman" w:hAnsi="Arial" w:cs="Arial"/>
          <w:b/>
          <w:noProof/>
          <w:kern w:val="0"/>
          <w:lang w:val="es-MX" w:eastAsia="es-MX" w:bidi="ar-SA"/>
        </w:rPr>
      </w:pPr>
    </w:p>
    <w:p w14:paraId="44564B2E" w14:textId="3D8EE9EB" w:rsidR="00111389" w:rsidRDefault="00111389" w:rsidP="00111389">
      <w:pPr>
        <w:jc w:val="center"/>
        <w:rPr>
          <w:rFonts w:ascii="Arial" w:eastAsia="Times New Roman" w:hAnsi="Arial" w:cs="Arial"/>
          <w:lang w:val="es-MX" w:eastAsia="es-MX" w:bidi="ar-SA"/>
        </w:rPr>
      </w:pPr>
    </w:p>
    <w:p w14:paraId="2EB0BDC7" w14:textId="3149D8C5" w:rsid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  <w:r>
        <w:rPr>
          <w:rFonts w:ascii="Arial" w:eastAsia="Times New Roman" w:hAnsi="Arial" w:cs="Arial"/>
          <w:lang w:val="es-MX" w:eastAsia="es-MX" w:bidi="ar-SA"/>
        </w:rPr>
        <w:t>También cuenta con una graficadora, que no puede mostrar la representación de la funcione que ingresemos en la caja de texto del buscador</w:t>
      </w:r>
    </w:p>
    <w:p w14:paraId="790DBC5A" w14:textId="1EFFD124" w:rsid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57072313" w14:textId="77777777" w:rsidR="00111389" w:rsidRPr="00111389" w:rsidRDefault="00111389" w:rsidP="00111389">
      <w:pPr>
        <w:rPr>
          <w:rFonts w:ascii="Arial" w:eastAsia="Times New Roman" w:hAnsi="Arial" w:cs="Arial"/>
          <w:lang w:val="es-MX" w:eastAsia="es-MX" w:bidi="ar-SA"/>
        </w:rPr>
      </w:pPr>
    </w:p>
    <w:p w14:paraId="7CC2B849" w14:textId="77777777" w:rsidR="00111389" w:rsidRDefault="0041689C" w:rsidP="00C23780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3E529653" wp14:editId="015DC287">
            <wp:extent cx="6618605" cy="2874010"/>
            <wp:effectExtent l="0" t="0" r="0" b="0"/>
            <wp:docPr id="15" name="Imagen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7129" w14:textId="77777777" w:rsidR="00111389" w:rsidRDefault="00111389" w:rsidP="00C23780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</w:p>
    <w:p w14:paraId="354883E7" w14:textId="28341756" w:rsidR="00111389" w:rsidRDefault="00111389" w:rsidP="00C23780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  <w:r w:rsidRPr="00111389">
        <w:rPr>
          <w:rFonts w:ascii="Arial" w:eastAsia="Times New Roman" w:hAnsi="Arial" w:cs="Arial"/>
          <w:kern w:val="0"/>
          <w:lang w:val="es-MX" w:eastAsia="es-MX" w:bidi="ar-SA"/>
        </w:rPr>
        <w:t xml:space="preserve">Usando Google Scholar observamos lo sencillo que es encontrar los libros y reseñas de un autor en especifico </w:t>
      </w:r>
      <w:r>
        <w:rPr>
          <w:rFonts w:ascii="Arial" w:eastAsia="Times New Roman" w:hAnsi="Arial" w:cs="Arial"/>
          <w:kern w:val="0"/>
          <w:lang w:val="es-MX" w:eastAsia="es-MX" w:bidi="ar-SA"/>
        </w:rPr>
        <w:t xml:space="preserve">sólo con ingresar su nombre especificando lo que deseamos encontrar de el dentro de la busqueda </w:t>
      </w:r>
    </w:p>
    <w:p w14:paraId="716FFB6B" w14:textId="77777777" w:rsidR="00111389" w:rsidRPr="00111389" w:rsidRDefault="00111389" w:rsidP="00C23780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kern w:val="0"/>
          <w:lang w:val="es-MX" w:eastAsia="es-MX" w:bidi="ar-SA"/>
        </w:rPr>
      </w:pPr>
    </w:p>
    <w:p w14:paraId="33F4C361" w14:textId="79A92B27" w:rsidR="00E320D6" w:rsidRPr="00111389" w:rsidRDefault="0041689C" w:rsidP="00111389">
      <w:pPr>
        <w:widowControl/>
        <w:suppressAutoHyphens w:val="0"/>
        <w:autoSpaceDN/>
        <w:spacing w:line="360" w:lineRule="auto"/>
        <w:textAlignment w:val="auto"/>
        <w:rPr>
          <w:rFonts w:ascii="Arial" w:eastAsia="Times New Roman" w:hAnsi="Arial" w:cs="Arial"/>
          <w:b/>
          <w:bCs/>
          <w:kern w:val="0"/>
          <w:lang w:val="es-MX" w:eastAsia="es-MX" w:bidi="ar-SA"/>
        </w:rPr>
      </w:pPr>
      <w:r w:rsidRPr="00864955">
        <w:rPr>
          <w:rFonts w:ascii="Arial" w:eastAsia="Times New Roman" w:hAnsi="Arial" w:cs="Arial"/>
          <w:b/>
          <w:noProof/>
          <w:kern w:val="0"/>
          <w:lang w:val="es-MX" w:eastAsia="es-MX" w:bidi="ar-SA"/>
        </w:rPr>
        <w:drawing>
          <wp:inline distT="0" distB="0" distL="0" distR="0" wp14:anchorId="04FC5664" wp14:editId="5F8AE749">
            <wp:extent cx="6618605" cy="3983990"/>
            <wp:effectExtent l="0" t="0" r="0" b="0"/>
            <wp:docPr id="16" name="Imagen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204D" w14:textId="77777777" w:rsidR="00E320D6" w:rsidRDefault="00E320D6" w:rsidP="00E320D6">
      <w:pPr>
        <w:pStyle w:val="Standard"/>
        <w:jc w:val="center"/>
        <w:rPr>
          <w:rFonts w:ascii="Arial" w:hAnsi="Arial" w:cs="Arial"/>
          <w:b/>
          <w:bCs/>
        </w:rPr>
      </w:pPr>
    </w:p>
    <w:p w14:paraId="7CFC0F6C" w14:textId="77777777" w:rsidR="00E320D6" w:rsidRDefault="00E320D6" w:rsidP="009655A6">
      <w:pPr>
        <w:pStyle w:val="Standard"/>
        <w:spacing w:line="360" w:lineRule="auto"/>
        <w:jc w:val="center"/>
        <w:rPr>
          <w:rFonts w:ascii="Arial" w:hAnsi="Arial" w:cs="Arial"/>
          <w:b/>
          <w:bCs/>
        </w:rPr>
      </w:pPr>
    </w:p>
    <w:p w14:paraId="6CE8A030" w14:textId="69E965E9" w:rsidR="00F705AC" w:rsidRDefault="00E320D6" w:rsidP="009655A6">
      <w:pPr>
        <w:pStyle w:val="Standard"/>
        <w:spacing w:line="360" w:lineRule="auto"/>
        <w:jc w:val="center"/>
        <w:rPr>
          <w:rFonts w:ascii="Arial" w:hAnsi="Arial" w:cs="Arial"/>
          <w:b/>
          <w:bCs/>
        </w:rPr>
      </w:pPr>
      <w:r w:rsidRPr="00E320D6">
        <w:rPr>
          <w:rFonts w:ascii="Arial" w:hAnsi="Arial" w:cs="Arial"/>
          <w:b/>
          <w:bCs/>
        </w:rPr>
        <w:t>E</w:t>
      </w:r>
      <w:r>
        <w:rPr>
          <w:rFonts w:ascii="Arial" w:hAnsi="Arial" w:cs="Arial"/>
          <w:b/>
          <w:bCs/>
        </w:rPr>
        <w:t>JERCICIOS</w:t>
      </w:r>
    </w:p>
    <w:p w14:paraId="39F78778" w14:textId="6814C8AE" w:rsidR="00111389" w:rsidRDefault="00111389" w:rsidP="009655A6">
      <w:pPr>
        <w:pStyle w:val="Standard"/>
        <w:spacing w:line="360" w:lineRule="auto"/>
        <w:jc w:val="center"/>
        <w:rPr>
          <w:rFonts w:ascii="Arial" w:hAnsi="Arial" w:cs="Arial"/>
          <w:b/>
          <w:bCs/>
        </w:rPr>
      </w:pPr>
    </w:p>
    <w:p w14:paraId="00639CFF" w14:textId="0F03043D" w:rsidR="00111389" w:rsidRDefault="00111389" w:rsidP="009655A6">
      <w:pPr>
        <w:pStyle w:val="Standard"/>
        <w:spacing w:line="360" w:lineRule="auto"/>
        <w:jc w:val="both"/>
        <w:rPr>
          <w:rFonts w:ascii="Arial" w:hAnsi="Arial" w:cs="Arial"/>
        </w:rPr>
      </w:pPr>
      <w:r w:rsidRPr="009655A6">
        <w:rPr>
          <w:rFonts w:ascii="Arial" w:hAnsi="Arial" w:cs="Arial"/>
        </w:rPr>
        <w:t>En las siguientes imagenes podemos observar los patrones de busqueda que usa google al momento de ingresar una imagen, busque a mi perrita llamada Laika, se trata de un</w:t>
      </w:r>
      <w:r w:rsidR="009655A6">
        <w:rPr>
          <w:rFonts w:ascii="Arial" w:hAnsi="Arial" w:cs="Arial"/>
        </w:rPr>
        <w:t xml:space="preserve"> </w:t>
      </w:r>
      <w:r w:rsidRPr="009655A6">
        <w:rPr>
          <w:rFonts w:ascii="Arial" w:hAnsi="Arial" w:cs="Arial"/>
        </w:rPr>
        <w:t>Husky siberiano de color blanco, ojos azules y nariz café</w:t>
      </w:r>
      <w:r w:rsidR="009655A6" w:rsidRPr="009655A6">
        <w:rPr>
          <w:rFonts w:ascii="Arial" w:hAnsi="Arial" w:cs="Arial"/>
        </w:rPr>
        <w:t xml:space="preserve">. En los </w:t>
      </w:r>
      <w:r w:rsidR="009655A6" w:rsidRPr="009655A6">
        <w:rPr>
          <w:rFonts w:ascii="Arial" w:hAnsi="Arial" w:cs="Arial"/>
          <w:lang w:val="es-ES_tradnl"/>
        </w:rPr>
        <w:t>resultados</w:t>
      </w:r>
      <w:r w:rsidR="009655A6" w:rsidRPr="009655A6">
        <w:rPr>
          <w:rFonts w:ascii="Arial" w:hAnsi="Arial" w:cs="Arial"/>
        </w:rPr>
        <w:t xml:space="preserve"> se puede observar </w:t>
      </w:r>
      <w:r w:rsidR="009655A6">
        <w:rPr>
          <w:rFonts w:ascii="Arial" w:hAnsi="Arial" w:cs="Arial"/>
        </w:rPr>
        <w:t xml:space="preserve">que el patron sigue la forma y tamaño de las orejas, el color del pelaje, un poco del fondo, el largo de la trompa, el color de nariz y el Angulo desde que la foto fue tomada además de que el buscador definió la foto de mi máscota como “grupo de razas del norte” </w:t>
      </w:r>
    </w:p>
    <w:p w14:paraId="6C32B601" w14:textId="77777777" w:rsidR="009655A6" w:rsidRPr="009655A6" w:rsidRDefault="009655A6" w:rsidP="009655A6">
      <w:pPr>
        <w:pStyle w:val="Standard"/>
        <w:jc w:val="both"/>
        <w:rPr>
          <w:rFonts w:ascii="Arial" w:hAnsi="Arial" w:cs="Arial"/>
        </w:rPr>
      </w:pPr>
    </w:p>
    <w:p w14:paraId="5AB0DDDB" w14:textId="77777777" w:rsidR="009655A6" w:rsidRDefault="0041689C" w:rsidP="00E320D6">
      <w:pPr>
        <w:pStyle w:val="Standard"/>
        <w:jc w:val="center"/>
        <w:rPr>
          <w:rFonts w:ascii="Arial" w:hAnsi="Arial" w:cs="Arial"/>
          <w:b/>
          <w:bCs/>
        </w:rPr>
      </w:pPr>
      <w:r w:rsidRPr="00864955">
        <w:rPr>
          <w:rFonts w:ascii="Arial" w:hAnsi="Arial" w:cs="Arial"/>
          <w:b/>
          <w:noProof/>
        </w:rPr>
        <w:drawing>
          <wp:inline distT="0" distB="0" distL="0" distR="0" wp14:anchorId="6ED7C041" wp14:editId="65F76B4E">
            <wp:extent cx="6618605" cy="3221990"/>
            <wp:effectExtent l="0" t="0" r="0" b="0"/>
            <wp:docPr id="17" name="Imagen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18E8" w14:textId="77777777" w:rsidR="009655A6" w:rsidRDefault="009655A6" w:rsidP="00E320D6">
      <w:pPr>
        <w:pStyle w:val="Standard"/>
        <w:jc w:val="center"/>
        <w:rPr>
          <w:rFonts w:ascii="Arial" w:hAnsi="Arial" w:cs="Arial"/>
          <w:b/>
          <w:bCs/>
        </w:rPr>
      </w:pPr>
    </w:p>
    <w:p w14:paraId="00C4CADF" w14:textId="77777777" w:rsidR="009655A6" w:rsidRDefault="009655A6" w:rsidP="00E320D6">
      <w:pPr>
        <w:pStyle w:val="Standard"/>
        <w:jc w:val="center"/>
        <w:rPr>
          <w:rFonts w:ascii="Arial" w:hAnsi="Arial" w:cs="Arial"/>
          <w:b/>
          <w:bCs/>
        </w:rPr>
      </w:pPr>
    </w:p>
    <w:p w14:paraId="33563851" w14:textId="3ED15C0A" w:rsidR="00E320D6" w:rsidRPr="00E320D6" w:rsidRDefault="0041689C" w:rsidP="00E320D6">
      <w:pPr>
        <w:pStyle w:val="Standard"/>
        <w:jc w:val="center"/>
        <w:rPr>
          <w:rFonts w:ascii="Arial" w:hAnsi="Arial" w:cs="Arial"/>
          <w:b/>
          <w:bCs/>
        </w:rPr>
      </w:pPr>
      <w:r w:rsidRPr="00864955">
        <w:rPr>
          <w:rFonts w:ascii="Arial" w:hAnsi="Arial" w:cs="Arial"/>
          <w:b/>
          <w:noProof/>
        </w:rPr>
        <w:drawing>
          <wp:inline distT="0" distB="0" distL="0" distR="0" wp14:anchorId="5FDC8C8A" wp14:editId="2B0877FB">
            <wp:extent cx="6618605" cy="2851785"/>
            <wp:effectExtent l="0" t="0" r="0" b="0"/>
            <wp:docPr id="18" name="Imagen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605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B3E0A" w14:textId="16A3DA53" w:rsidR="00E320D6" w:rsidRDefault="00E320D6">
      <w:pPr>
        <w:pStyle w:val="Standard"/>
        <w:rPr>
          <w:rFonts w:ascii="Arial" w:hAnsi="Arial" w:cs="Arial"/>
        </w:rPr>
      </w:pPr>
    </w:p>
    <w:p w14:paraId="2DD2127A" w14:textId="77777777" w:rsidR="009655A6" w:rsidRDefault="009655A6">
      <w:pPr>
        <w:pStyle w:val="Standard"/>
        <w:rPr>
          <w:rFonts w:ascii="Arial" w:hAnsi="Arial" w:cs="Arial"/>
        </w:rPr>
      </w:pPr>
    </w:p>
    <w:p w14:paraId="1BBF23D5" w14:textId="0ECE64FE" w:rsidR="00111389" w:rsidRDefault="00111389">
      <w:pPr>
        <w:pStyle w:val="Standard"/>
        <w:rPr>
          <w:rFonts w:ascii="Arial" w:hAnsi="Arial" w:cs="Arial"/>
        </w:rPr>
      </w:pPr>
    </w:p>
    <w:p w14:paraId="1F052A1C" w14:textId="242D32BD" w:rsidR="00111389" w:rsidRDefault="00111389">
      <w:pPr>
        <w:pStyle w:val="Standard"/>
        <w:rPr>
          <w:rFonts w:ascii="Arial" w:hAnsi="Arial" w:cs="Arial"/>
        </w:rPr>
      </w:pPr>
    </w:p>
    <w:p w14:paraId="750049D5" w14:textId="399303D5" w:rsidR="00111389" w:rsidRDefault="00111389" w:rsidP="00EF634C">
      <w:pPr>
        <w:pStyle w:val="Standard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Alojamiento en la nube</w:t>
      </w:r>
    </w:p>
    <w:p w14:paraId="5806C224" w14:textId="1652CF06" w:rsidR="00341CFF" w:rsidRDefault="00341CFF" w:rsidP="00EF634C">
      <w:pPr>
        <w:pStyle w:val="Standard"/>
        <w:spacing w:line="360" w:lineRule="auto"/>
        <w:jc w:val="center"/>
        <w:rPr>
          <w:rFonts w:ascii="Arial" w:hAnsi="Arial" w:cs="Arial"/>
        </w:rPr>
      </w:pPr>
    </w:p>
    <w:p w14:paraId="0CF204F1" w14:textId="3DB246FE" w:rsidR="00341CFF" w:rsidRDefault="00341CFF" w:rsidP="00EF634C">
      <w:pPr>
        <w:pStyle w:val="Standard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trata del almacenamiento de información de forma masiva en servidores localizados estrategicamente en distintos lugares para el seguro resguardo de la información. </w:t>
      </w:r>
      <w:r>
        <w:rPr>
          <w:rFonts w:ascii="Arial" w:hAnsi="Arial" w:cs="Arial"/>
        </w:rPr>
        <w:br/>
        <w:t xml:space="preserve">Entre ellos se encuentran: </w:t>
      </w:r>
    </w:p>
    <w:p w14:paraId="7B5A539D" w14:textId="5346A9F7" w:rsidR="00341CFF" w:rsidRDefault="00341CFF" w:rsidP="00EF634C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58F3535A" w14:textId="5FA65357" w:rsidR="00341CFF" w:rsidRDefault="00341CFF" w:rsidP="00EF634C">
      <w:pPr>
        <w:pStyle w:val="Standard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Dropbox</w:t>
      </w:r>
    </w:p>
    <w:p w14:paraId="0AD8232D" w14:textId="194CB50A" w:rsidR="00341CFF" w:rsidRDefault="00341CFF" w:rsidP="00EF634C">
      <w:pPr>
        <w:pStyle w:val="Standard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Google drive </w:t>
      </w:r>
    </w:p>
    <w:p w14:paraId="2EC9EE57" w14:textId="74C585AF" w:rsidR="00341CFF" w:rsidRDefault="00341CFF" w:rsidP="00EF634C">
      <w:pPr>
        <w:pStyle w:val="Standard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iCloud</w:t>
      </w:r>
    </w:p>
    <w:p w14:paraId="58A6829C" w14:textId="20C9DB7E" w:rsidR="00341CFF" w:rsidRDefault="00341CFF" w:rsidP="00EF634C">
      <w:pPr>
        <w:pStyle w:val="Standard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Onedrive</w:t>
      </w:r>
    </w:p>
    <w:p w14:paraId="7AF638A0" w14:textId="6A6E46D6" w:rsidR="00341CFF" w:rsidRDefault="00341CFF" w:rsidP="00EF634C">
      <w:pPr>
        <w:pStyle w:val="Standard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Megafire </w:t>
      </w:r>
    </w:p>
    <w:p w14:paraId="23A05CBB" w14:textId="5D922643" w:rsidR="00341CFF" w:rsidRDefault="00341CFF" w:rsidP="00EF634C">
      <w:pPr>
        <w:pStyle w:val="Standard"/>
        <w:numPr>
          <w:ilvl w:val="0"/>
          <w:numId w:val="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Mega </w:t>
      </w:r>
    </w:p>
    <w:p w14:paraId="7849C740" w14:textId="4116892D" w:rsidR="00111389" w:rsidRDefault="00111389" w:rsidP="00111389">
      <w:pPr>
        <w:pStyle w:val="Standard"/>
        <w:jc w:val="center"/>
        <w:rPr>
          <w:rFonts w:ascii="Arial" w:hAnsi="Arial" w:cs="Arial"/>
        </w:rPr>
      </w:pPr>
    </w:p>
    <w:p w14:paraId="1899643C" w14:textId="77777777" w:rsidR="00EF634C" w:rsidRDefault="00EF634C" w:rsidP="00111389">
      <w:pPr>
        <w:pStyle w:val="Standard"/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209"/>
        <w:gridCol w:w="5212"/>
      </w:tblGrid>
      <w:tr w:rsidR="00111389" w14:paraId="520520BA" w14:textId="77777777" w:rsidTr="00111389">
        <w:tc>
          <w:tcPr>
            <w:tcW w:w="5285" w:type="dxa"/>
          </w:tcPr>
          <w:p w14:paraId="2AAD763F" w14:textId="77777777" w:rsidR="00341CFF" w:rsidRDefault="00341CFF" w:rsidP="00111389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5862F4BB" w14:textId="77777777" w:rsidR="00111389" w:rsidRDefault="00111389" w:rsidP="00111389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Ventajas</w:t>
            </w:r>
          </w:p>
          <w:p w14:paraId="66E56F58" w14:textId="5B9E0642" w:rsidR="00341CFF" w:rsidRDefault="00341CFF" w:rsidP="00111389">
            <w:pPr>
              <w:pStyle w:val="Standard"/>
              <w:jc w:val="center"/>
              <w:rPr>
                <w:rFonts w:ascii="Arial" w:hAnsi="Arial" w:cs="Arial"/>
              </w:rPr>
            </w:pPr>
          </w:p>
        </w:tc>
        <w:tc>
          <w:tcPr>
            <w:tcW w:w="5286" w:type="dxa"/>
          </w:tcPr>
          <w:p w14:paraId="0C4339F7" w14:textId="77777777" w:rsidR="00341CFF" w:rsidRDefault="00341CFF" w:rsidP="00111389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0AED7098" w14:textId="67539335" w:rsidR="00111389" w:rsidRDefault="00111389" w:rsidP="00111389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Desventajas</w:t>
            </w:r>
          </w:p>
        </w:tc>
      </w:tr>
      <w:tr w:rsidR="00111389" w14:paraId="4BB2761C" w14:textId="77777777" w:rsidTr="00111389">
        <w:tc>
          <w:tcPr>
            <w:tcW w:w="5285" w:type="dxa"/>
          </w:tcPr>
          <w:p w14:paraId="1185CF51" w14:textId="77777777" w:rsidR="00341CFF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</w:p>
          <w:p w14:paraId="1EC20144" w14:textId="77777777" w:rsidR="00111389" w:rsidRDefault="009655A6" w:rsidP="00341CFF">
            <w:pPr>
              <w:pStyle w:val="Standard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Reducción de costos: las aplicaciones basadas en la nube son una fracción de costo del instalado localmente </w:t>
            </w:r>
          </w:p>
          <w:p w14:paraId="29C5718A" w14:textId="556F028F" w:rsidR="00341CFF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</w:p>
        </w:tc>
        <w:tc>
          <w:tcPr>
            <w:tcW w:w="5286" w:type="dxa"/>
          </w:tcPr>
          <w:p w14:paraId="0088F5AD" w14:textId="77777777" w:rsidR="00341CFF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</w:p>
          <w:p w14:paraId="16A1792D" w14:textId="167ACFF7" w:rsidR="00111389" w:rsidRDefault="009655A6" w:rsidP="00341CFF">
            <w:pPr>
              <w:pStyle w:val="Standard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Dependencia:</w:t>
            </w:r>
            <w:r w:rsidR="00341CFF">
              <w:rPr>
                <w:rFonts w:ascii="Arial" w:hAnsi="Arial" w:cs="Arial"/>
              </w:rPr>
              <w:t xml:space="preserve"> require de conexión a internet robusta </w:t>
            </w:r>
          </w:p>
        </w:tc>
      </w:tr>
      <w:tr w:rsidR="00111389" w14:paraId="75B6FF15" w14:textId="77777777" w:rsidTr="00111389">
        <w:tc>
          <w:tcPr>
            <w:tcW w:w="5285" w:type="dxa"/>
          </w:tcPr>
          <w:p w14:paraId="7B43313D" w14:textId="77777777" w:rsidR="00341CFF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</w:p>
          <w:p w14:paraId="2B4A271B" w14:textId="77777777" w:rsidR="00111389" w:rsidRDefault="009655A6" w:rsidP="00341CFF">
            <w:pPr>
              <w:pStyle w:val="Standard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Seguridad: Por la existencia de la autentificación en multiples factores garantizando la seguridad de acceso</w:t>
            </w:r>
          </w:p>
          <w:p w14:paraId="1869E3F2" w14:textId="5BC4E320" w:rsidR="00341CFF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</w:p>
        </w:tc>
        <w:tc>
          <w:tcPr>
            <w:tcW w:w="5286" w:type="dxa"/>
          </w:tcPr>
          <w:p w14:paraId="04DDDAC4" w14:textId="77777777" w:rsidR="00341CFF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</w:p>
          <w:p w14:paraId="315A713D" w14:textId="21459124" w:rsidR="00111389" w:rsidRDefault="009655A6" w:rsidP="00341CFF">
            <w:pPr>
              <w:pStyle w:val="Standard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Complejidad: </w:t>
            </w:r>
            <w:r w:rsidR="00341CFF">
              <w:rPr>
                <w:rFonts w:ascii="Arial" w:hAnsi="Arial" w:cs="Arial"/>
              </w:rPr>
              <w:t>dificultad de personalización</w:t>
            </w:r>
          </w:p>
        </w:tc>
      </w:tr>
      <w:tr w:rsidR="00111389" w14:paraId="27F5823C" w14:textId="77777777" w:rsidTr="00111389">
        <w:tc>
          <w:tcPr>
            <w:tcW w:w="5285" w:type="dxa"/>
          </w:tcPr>
          <w:p w14:paraId="44E07DC8" w14:textId="77777777" w:rsidR="00341CFF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</w:p>
          <w:p w14:paraId="68E0E33F" w14:textId="77777777" w:rsidR="00111389" w:rsidRDefault="009655A6" w:rsidP="00341CFF">
            <w:pPr>
              <w:pStyle w:val="Standard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Confianza: Los datos son almacenados en varios servidores </w:t>
            </w:r>
            <w:r w:rsidR="00341CFF">
              <w:rPr>
                <w:rFonts w:ascii="Arial" w:hAnsi="Arial" w:cs="Arial"/>
              </w:rPr>
              <w:t>en multiples locaciones distintas.</w:t>
            </w:r>
          </w:p>
          <w:p w14:paraId="0864C53D" w14:textId="73463EB7" w:rsidR="00341CFF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</w:p>
        </w:tc>
        <w:tc>
          <w:tcPr>
            <w:tcW w:w="5286" w:type="dxa"/>
          </w:tcPr>
          <w:p w14:paraId="7750CA92" w14:textId="77777777" w:rsidR="00341CFF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</w:p>
          <w:p w14:paraId="1CEF6B56" w14:textId="4E1E3129" w:rsidR="00111389" w:rsidRDefault="00341CFF" w:rsidP="00341CFF">
            <w:pPr>
              <w:pStyle w:val="Standard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Conflictos de propiedad intellectual: al no encontrarse bajo el control de los clientes.</w:t>
            </w:r>
          </w:p>
        </w:tc>
      </w:tr>
    </w:tbl>
    <w:p w14:paraId="2ECEF6E3" w14:textId="3414E08F" w:rsidR="00111389" w:rsidRDefault="00111389">
      <w:pPr>
        <w:pStyle w:val="Standard"/>
        <w:rPr>
          <w:rFonts w:ascii="Arial" w:hAnsi="Arial" w:cs="Arial"/>
        </w:rPr>
      </w:pPr>
    </w:p>
    <w:p w14:paraId="648935C3" w14:textId="77777777" w:rsidR="00EF634C" w:rsidRDefault="00EF634C" w:rsidP="005238C5">
      <w:pPr>
        <w:pStyle w:val="Standard"/>
        <w:rPr>
          <w:rFonts w:ascii="Arial" w:hAnsi="Arial" w:cs="Arial"/>
        </w:rPr>
      </w:pPr>
    </w:p>
    <w:p w14:paraId="7F5027DF" w14:textId="1DF44F11" w:rsidR="00EF634C" w:rsidRDefault="00EF634C" w:rsidP="00111389">
      <w:pPr>
        <w:pStyle w:val="Standard"/>
        <w:jc w:val="center"/>
        <w:rPr>
          <w:rFonts w:ascii="Arial" w:hAnsi="Arial" w:cs="Arial"/>
        </w:rPr>
      </w:pPr>
    </w:p>
    <w:p w14:paraId="408A0A54" w14:textId="0ABB197A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46CD1272" w14:textId="444970F0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507E72A4" w14:textId="1E00D40C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20D39B5D" w14:textId="70FC11CE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1143EF92" w14:textId="764A5E85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1E191425" w14:textId="4326A4C9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3C8C8897" w14:textId="7660CCF6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7AA3FDD6" w14:textId="004E0058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4B6FDE59" w14:textId="1DB1E6E2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4CF33934" w14:textId="77777777" w:rsidR="005238C5" w:rsidRDefault="005238C5" w:rsidP="00111389">
      <w:pPr>
        <w:pStyle w:val="Standard"/>
        <w:jc w:val="center"/>
        <w:rPr>
          <w:rFonts w:ascii="Arial" w:hAnsi="Arial" w:cs="Arial"/>
        </w:rPr>
      </w:pPr>
    </w:p>
    <w:p w14:paraId="0759B779" w14:textId="77777777" w:rsidR="00057982" w:rsidRDefault="00057982" w:rsidP="00111389">
      <w:pPr>
        <w:pStyle w:val="Standard"/>
        <w:jc w:val="center"/>
        <w:rPr>
          <w:rFonts w:ascii="Arial" w:hAnsi="Arial" w:cs="Arial"/>
        </w:rPr>
      </w:pPr>
    </w:p>
    <w:p w14:paraId="03B98FFA" w14:textId="77777777" w:rsidR="005238C5" w:rsidRDefault="005238C5" w:rsidP="00111389">
      <w:pPr>
        <w:pStyle w:val="Standard"/>
        <w:jc w:val="center"/>
        <w:rPr>
          <w:rFonts w:ascii="Arial" w:hAnsi="Arial" w:cs="Arial"/>
          <w:b/>
          <w:bCs/>
        </w:rPr>
      </w:pPr>
    </w:p>
    <w:p w14:paraId="088758AB" w14:textId="77777777" w:rsidR="005238C5" w:rsidRDefault="005238C5" w:rsidP="00111389">
      <w:pPr>
        <w:pStyle w:val="Standard"/>
        <w:jc w:val="center"/>
        <w:rPr>
          <w:rFonts w:ascii="Arial" w:hAnsi="Arial" w:cs="Arial"/>
          <w:b/>
          <w:bCs/>
        </w:rPr>
      </w:pPr>
    </w:p>
    <w:p w14:paraId="1FF7A8B1" w14:textId="00D50E04" w:rsidR="00111389" w:rsidRPr="00057982" w:rsidRDefault="00111389" w:rsidP="00111389">
      <w:pPr>
        <w:pStyle w:val="Standard"/>
        <w:jc w:val="center"/>
        <w:rPr>
          <w:rFonts w:ascii="Arial" w:hAnsi="Arial" w:cs="Arial"/>
          <w:b/>
          <w:bCs/>
        </w:rPr>
      </w:pPr>
      <w:r w:rsidRPr="00057982">
        <w:rPr>
          <w:rFonts w:ascii="Arial" w:hAnsi="Arial" w:cs="Arial"/>
          <w:b/>
          <w:bCs/>
        </w:rPr>
        <w:t>Servidor de correo</w:t>
      </w:r>
    </w:p>
    <w:p w14:paraId="73503209" w14:textId="13001178" w:rsidR="00341CFF" w:rsidRPr="00057982" w:rsidRDefault="00341CFF" w:rsidP="00111389">
      <w:pPr>
        <w:pStyle w:val="Standard"/>
        <w:jc w:val="center"/>
        <w:rPr>
          <w:rFonts w:ascii="Arial" w:hAnsi="Arial" w:cs="Arial"/>
          <w:b/>
          <w:bCs/>
        </w:rPr>
      </w:pPr>
      <w:r w:rsidRPr="00057982">
        <w:rPr>
          <w:rFonts w:ascii="Arial" w:hAnsi="Arial" w:cs="Arial"/>
          <w:b/>
          <w:bCs/>
        </w:rPr>
        <w:t>Outlook</w:t>
      </w:r>
    </w:p>
    <w:p w14:paraId="04AAF5A0" w14:textId="77777777" w:rsidR="00341CFF" w:rsidRDefault="00341CFF" w:rsidP="00111389">
      <w:pPr>
        <w:pStyle w:val="Standard"/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66"/>
        <w:gridCol w:w="3471"/>
        <w:gridCol w:w="3484"/>
      </w:tblGrid>
      <w:tr w:rsidR="00111389" w14:paraId="3BA4D553" w14:textId="77777777" w:rsidTr="00111389">
        <w:tc>
          <w:tcPr>
            <w:tcW w:w="3523" w:type="dxa"/>
          </w:tcPr>
          <w:p w14:paraId="6B833D88" w14:textId="4D3FF557" w:rsidR="00111389" w:rsidRDefault="00111389" w:rsidP="00111389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Caracteristicas</w:t>
            </w:r>
          </w:p>
        </w:tc>
        <w:tc>
          <w:tcPr>
            <w:tcW w:w="3524" w:type="dxa"/>
          </w:tcPr>
          <w:p w14:paraId="24DC7328" w14:textId="037BABED" w:rsidR="00111389" w:rsidRDefault="00111389" w:rsidP="00111389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Ventajas</w:t>
            </w:r>
          </w:p>
        </w:tc>
        <w:tc>
          <w:tcPr>
            <w:tcW w:w="3524" w:type="dxa"/>
          </w:tcPr>
          <w:p w14:paraId="383A9CF9" w14:textId="29B3EEDC" w:rsidR="00111389" w:rsidRDefault="00111389" w:rsidP="00111389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Desventajas</w:t>
            </w:r>
          </w:p>
        </w:tc>
      </w:tr>
      <w:tr w:rsidR="00111389" w14:paraId="5D74E6F2" w14:textId="77777777" w:rsidTr="00111389">
        <w:tc>
          <w:tcPr>
            <w:tcW w:w="3523" w:type="dxa"/>
          </w:tcPr>
          <w:p w14:paraId="3FCDF5F2" w14:textId="77777777" w:rsidR="00111389" w:rsidRDefault="00111389" w:rsidP="00111389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7C17AF3D" w14:textId="77777777" w:rsidR="00774A57" w:rsidRDefault="00774A57" w:rsidP="00774A57">
            <w:pPr>
              <w:pStyle w:val="Standard"/>
              <w:numPr>
                <w:ilvl w:val="0"/>
                <w:numId w:val="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Sucesor de Hotmail</w:t>
            </w:r>
          </w:p>
          <w:p w14:paraId="1062003D" w14:textId="77777777" w:rsidR="00774A57" w:rsidRDefault="00774A57" w:rsidP="00774A57">
            <w:pPr>
              <w:pStyle w:val="Standard"/>
              <w:numPr>
                <w:ilvl w:val="0"/>
                <w:numId w:val="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Es compatible con las aplicaciones de Office </w:t>
            </w:r>
          </w:p>
          <w:p w14:paraId="174B4EC8" w14:textId="77777777" w:rsidR="00774A57" w:rsidRDefault="00774A57" w:rsidP="00774A57">
            <w:pPr>
              <w:pStyle w:val="Standard"/>
              <w:numPr>
                <w:ilvl w:val="0"/>
                <w:numId w:val="9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Permite agrupar los correos por hilos de conversación</w:t>
            </w:r>
          </w:p>
          <w:p w14:paraId="3D9894F7" w14:textId="06C38ED6" w:rsidR="00774A57" w:rsidRDefault="00774A57" w:rsidP="00774A57">
            <w:pPr>
              <w:pStyle w:val="Standard"/>
              <w:ind w:left="720"/>
              <w:jc w:val="both"/>
              <w:rPr>
                <w:rFonts w:ascii="Arial" w:hAnsi="Arial" w:cs="Arial"/>
              </w:rPr>
            </w:pPr>
          </w:p>
        </w:tc>
        <w:tc>
          <w:tcPr>
            <w:tcW w:w="3524" w:type="dxa"/>
          </w:tcPr>
          <w:p w14:paraId="2BE039D7" w14:textId="77777777" w:rsidR="00111389" w:rsidRDefault="00111389" w:rsidP="00111389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5417ADC5" w14:textId="77777777" w:rsidR="00057982" w:rsidRDefault="00057982" w:rsidP="00057982">
            <w:pPr>
              <w:pStyle w:val="Standard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registro es sencillo y eficaz.</w:t>
            </w:r>
          </w:p>
          <w:p w14:paraId="2B722F0A" w14:textId="77777777" w:rsidR="00057982" w:rsidRDefault="00057982" w:rsidP="00057982">
            <w:pPr>
              <w:pStyle w:val="Standard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Vinculacion de contactos con Skype </w:t>
            </w:r>
          </w:p>
          <w:p w14:paraId="57812D0E" w14:textId="4D801126" w:rsidR="00057982" w:rsidRDefault="00057982" w:rsidP="00057982">
            <w:pPr>
              <w:pStyle w:val="Standard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Diseño amigable e intuitive</w:t>
            </w:r>
          </w:p>
          <w:p w14:paraId="65E992CD" w14:textId="77777777" w:rsidR="00057982" w:rsidRDefault="00057982" w:rsidP="00057982">
            <w:pPr>
              <w:pStyle w:val="Standard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 w:rsidRPr="00057982">
              <w:rPr>
                <w:rFonts w:ascii="Arial" w:hAnsi="Arial" w:cs="Arial"/>
              </w:rPr>
              <w:t>Configuración de eventos</w:t>
            </w:r>
            <w:r>
              <w:rPr>
                <w:rFonts w:ascii="Arial" w:hAnsi="Arial" w:cs="Arial"/>
              </w:rPr>
              <w:t xml:space="preserve"> públicos y privados</w:t>
            </w:r>
          </w:p>
          <w:p w14:paraId="03A28A4A" w14:textId="77777777" w:rsidR="00057982" w:rsidRDefault="00057982" w:rsidP="00057982">
            <w:pPr>
              <w:pStyle w:val="Standard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de busquedas preciso y eficaz</w:t>
            </w:r>
          </w:p>
          <w:p w14:paraId="219789F8" w14:textId="46FA191F" w:rsidR="00057982" w:rsidRPr="00057982" w:rsidRDefault="00057982" w:rsidP="00057982">
            <w:pPr>
              <w:pStyle w:val="Standard"/>
              <w:jc w:val="both"/>
              <w:rPr>
                <w:rFonts w:ascii="Arial" w:hAnsi="Arial" w:cs="Arial"/>
              </w:rPr>
            </w:pPr>
          </w:p>
        </w:tc>
        <w:tc>
          <w:tcPr>
            <w:tcW w:w="3524" w:type="dxa"/>
          </w:tcPr>
          <w:p w14:paraId="4B2FD79C" w14:textId="77777777" w:rsidR="00111389" w:rsidRDefault="00111389" w:rsidP="00111389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1AF52A51" w14:textId="77777777" w:rsidR="00057982" w:rsidRDefault="00057982" w:rsidP="00057982">
            <w:pPr>
              <w:pStyle w:val="Standard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Ofrece 5GB de almacenamiento gratuito </w:t>
            </w:r>
          </w:p>
          <w:p w14:paraId="5F7EBA90" w14:textId="77777777" w:rsidR="00057982" w:rsidRDefault="00057982" w:rsidP="00057982">
            <w:pPr>
              <w:pStyle w:val="Standard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Envios no mayores a 20 MB</w:t>
            </w:r>
          </w:p>
          <w:p w14:paraId="4D94B873" w14:textId="1E59C688" w:rsidR="00057982" w:rsidRDefault="00057982" w:rsidP="00057982">
            <w:pPr>
              <w:pStyle w:val="Standard"/>
              <w:numPr>
                <w:ilvl w:val="0"/>
                <w:numId w:val="7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 hay integracion de nuevas funciones </w:t>
            </w:r>
          </w:p>
        </w:tc>
      </w:tr>
    </w:tbl>
    <w:p w14:paraId="1FCE98AA" w14:textId="17E05ED2" w:rsidR="00111389" w:rsidRDefault="00111389">
      <w:pPr>
        <w:pStyle w:val="Standard"/>
        <w:rPr>
          <w:rFonts w:ascii="Arial" w:hAnsi="Arial" w:cs="Arial"/>
        </w:rPr>
      </w:pPr>
    </w:p>
    <w:p w14:paraId="15A26B2B" w14:textId="12F61209" w:rsidR="00057982" w:rsidRDefault="00057982">
      <w:pPr>
        <w:pStyle w:val="Standard"/>
        <w:rPr>
          <w:rFonts w:ascii="Arial" w:hAnsi="Arial" w:cs="Arial"/>
        </w:rPr>
      </w:pPr>
    </w:p>
    <w:p w14:paraId="051EACB4" w14:textId="77777777" w:rsidR="00057982" w:rsidRDefault="00057982">
      <w:pPr>
        <w:pStyle w:val="Standard"/>
        <w:rPr>
          <w:rFonts w:ascii="Arial" w:hAnsi="Arial" w:cs="Arial"/>
        </w:rPr>
      </w:pPr>
    </w:p>
    <w:p w14:paraId="51049069" w14:textId="27C85C19" w:rsidR="00111389" w:rsidRPr="00057982" w:rsidRDefault="00111389" w:rsidP="00111389">
      <w:pPr>
        <w:pStyle w:val="Standard"/>
        <w:jc w:val="center"/>
        <w:rPr>
          <w:rFonts w:ascii="Arial" w:hAnsi="Arial" w:cs="Arial"/>
          <w:b/>
          <w:bCs/>
        </w:rPr>
      </w:pPr>
      <w:r w:rsidRPr="00057982">
        <w:rPr>
          <w:rFonts w:ascii="Arial" w:hAnsi="Arial" w:cs="Arial"/>
          <w:b/>
          <w:bCs/>
        </w:rPr>
        <w:t>Servidor de correo</w:t>
      </w:r>
    </w:p>
    <w:p w14:paraId="4C81F88F" w14:textId="2104F475" w:rsidR="00341CFF" w:rsidRPr="00057982" w:rsidRDefault="00341CFF" w:rsidP="00111389">
      <w:pPr>
        <w:pStyle w:val="Standard"/>
        <w:jc w:val="center"/>
        <w:rPr>
          <w:rFonts w:ascii="Arial" w:hAnsi="Arial" w:cs="Arial"/>
          <w:b/>
          <w:bCs/>
        </w:rPr>
      </w:pPr>
      <w:r w:rsidRPr="00057982">
        <w:rPr>
          <w:rFonts w:ascii="Arial" w:hAnsi="Arial" w:cs="Arial"/>
          <w:b/>
          <w:bCs/>
        </w:rPr>
        <w:t xml:space="preserve">Gmail </w:t>
      </w:r>
    </w:p>
    <w:p w14:paraId="5622E034" w14:textId="77777777" w:rsidR="00341CFF" w:rsidRDefault="00341CFF" w:rsidP="00111389">
      <w:pPr>
        <w:pStyle w:val="Standard"/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69"/>
        <w:gridCol w:w="3492"/>
        <w:gridCol w:w="3460"/>
      </w:tblGrid>
      <w:tr w:rsidR="00111389" w14:paraId="4D1F14A8" w14:textId="77777777" w:rsidTr="0062191E">
        <w:tc>
          <w:tcPr>
            <w:tcW w:w="3523" w:type="dxa"/>
          </w:tcPr>
          <w:p w14:paraId="45EA9058" w14:textId="77777777" w:rsidR="00EF634C" w:rsidRDefault="00EF634C" w:rsidP="0062191E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3724E430" w14:textId="55AC1691" w:rsidR="00111389" w:rsidRDefault="00111389" w:rsidP="0062191E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Caracteristicas</w:t>
            </w:r>
          </w:p>
        </w:tc>
        <w:tc>
          <w:tcPr>
            <w:tcW w:w="3524" w:type="dxa"/>
          </w:tcPr>
          <w:p w14:paraId="611A96C7" w14:textId="77777777" w:rsidR="00EF634C" w:rsidRDefault="00EF634C" w:rsidP="0062191E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1B10C57D" w14:textId="77777777" w:rsidR="00111389" w:rsidRDefault="00111389" w:rsidP="0062191E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Ventajas</w:t>
            </w:r>
          </w:p>
          <w:p w14:paraId="1D52C953" w14:textId="54174076" w:rsidR="00EF634C" w:rsidRDefault="00EF634C" w:rsidP="0062191E">
            <w:pPr>
              <w:pStyle w:val="Standard"/>
              <w:jc w:val="center"/>
              <w:rPr>
                <w:rFonts w:ascii="Arial" w:hAnsi="Arial" w:cs="Arial"/>
              </w:rPr>
            </w:pPr>
          </w:p>
        </w:tc>
        <w:tc>
          <w:tcPr>
            <w:tcW w:w="3524" w:type="dxa"/>
          </w:tcPr>
          <w:p w14:paraId="3C66FAB0" w14:textId="77777777" w:rsidR="00EF634C" w:rsidRDefault="00EF634C" w:rsidP="0062191E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0C023E5C" w14:textId="6D74FEFC" w:rsidR="00111389" w:rsidRDefault="00111389" w:rsidP="0062191E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Desventajas</w:t>
            </w:r>
          </w:p>
        </w:tc>
      </w:tr>
      <w:tr w:rsidR="00111389" w14:paraId="137798ED" w14:textId="77777777" w:rsidTr="0062191E">
        <w:tc>
          <w:tcPr>
            <w:tcW w:w="3523" w:type="dxa"/>
          </w:tcPr>
          <w:p w14:paraId="54B60948" w14:textId="77777777" w:rsidR="00111389" w:rsidRDefault="00111389" w:rsidP="0062191E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48FD34F5" w14:textId="77777777" w:rsidR="00EF634C" w:rsidRDefault="00057982" w:rsidP="00774A57">
            <w:pPr>
              <w:pStyle w:val="Standard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Servicio de correo electronico gratuito de Google </w:t>
            </w:r>
          </w:p>
          <w:p w14:paraId="03AED8D7" w14:textId="77777777" w:rsidR="00774A57" w:rsidRDefault="00774A57" w:rsidP="00774A57">
            <w:pPr>
              <w:pStyle w:val="Standard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Tiene su propio Sistema de chats llamado Hangouts</w:t>
            </w:r>
          </w:p>
          <w:p w14:paraId="3C684494" w14:textId="53BD5357" w:rsidR="00774A57" w:rsidRPr="00EF634C" w:rsidRDefault="00774A57" w:rsidP="00774A57">
            <w:pPr>
              <w:pStyle w:val="Standard"/>
              <w:numPr>
                <w:ilvl w:val="0"/>
                <w:numId w:val="8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Incluye un laboratorio que nos permite agregar nuevas funciones </w:t>
            </w:r>
          </w:p>
        </w:tc>
        <w:tc>
          <w:tcPr>
            <w:tcW w:w="3524" w:type="dxa"/>
          </w:tcPr>
          <w:p w14:paraId="4FAF0BAF" w14:textId="77777777" w:rsidR="00EF634C" w:rsidRDefault="00EF634C" w:rsidP="00EF634C">
            <w:pPr>
              <w:pStyle w:val="Standard"/>
              <w:jc w:val="both"/>
              <w:rPr>
                <w:rFonts w:ascii="Arial" w:hAnsi="Arial" w:cs="Arial"/>
              </w:rPr>
            </w:pPr>
          </w:p>
          <w:p w14:paraId="23DC887F" w14:textId="52B04760" w:rsidR="00111389" w:rsidRDefault="00EF634C" w:rsidP="00EF634C">
            <w:pPr>
              <w:pStyle w:val="Standard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Hace uso de la cuenta de google </w:t>
            </w:r>
          </w:p>
          <w:p w14:paraId="4CDE34BB" w14:textId="77777777" w:rsidR="00EF634C" w:rsidRDefault="00EF634C" w:rsidP="00EF634C">
            <w:pPr>
              <w:pStyle w:val="Standard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Acceso directo al historial de busquedas </w:t>
            </w:r>
          </w:p>
          <w:p w14:paraId="250BFC28" w14:textId="77777777" w:rsidR="00EF634C" w:rsidRDefault="00EF634C" w:rsidP="00EF634C">
            <w:pPr>
              <w:pStyle w:val="Standard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 fácil acceso a todos los servicios que ofrece google</w:t>
            </w:r>
          </w:p>
          <w:p w14:paraId="2DA097C8" w14:textId="77777777" w:rsidR="00EF634C" w:rsidRDefault="00EF634C" w:rsidP="00EF634C">
            <w:pPr>
              <w:pStyle w:val="Standard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15GB de almacenamiento </w:t>
            </w:r>
          </w:p>
          <w:p w14:paraId="3596011C" w14:textId="77777777" w:rsidR="00EF634C" w:rsidRDefault="00EF634C" w:rsidP="00EF634C">
            <w:pPr>
              <w:pStyle w:val="Standard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Hace uso de un sistema de almacenamiento por carpetas </w:t>
            </w:r>
          </w:p>
          <w:p w14:paraId="071BA98D" w14:textId="752207E6" w:rsidR="00057982" w:rsidRDefault="00057982" w:rsidP="00057982">
            <w:pPr>
              <w:pStyle w:val="Standard"/>
              <w:jc w:val="both"/>
              <w:rPr>
                <w:rFonts w:ascii="Arial" w:hAnsi="Arial" w:cs="Arial"/>
              </w:rPr>
            </w:pPr>
          </w:p>
        </w:tc>
        <w:tc>
          <w:tcPr>
            <w:tcW w:w="3524" w:type="dxa"/>
          </w:tcPr>
          <w:p w14:paraId="4810A2C3" w14:textId="77777777" w:rsidR="00EF634C" w:rsidRDefault="00EF634C" w:rsidP="00EF634C">
            <w:pPr>
              <w:pStyle w:val="Standard"/>
              <w:jc w:val="both"/>
              <w:rPr>
                <w:rFonts w:ascii="Arial" w:hAnsi="Arial" w:cs="Arial"/>
              </w:rPr>
            </w:pPr>
          </w:p>
          <w:p w14:paraId="1D6109D6" w14:textId="0960224D" w:rsidR="00111389" w:rsidRDefault="00EF634C" w:rsidP="00EF634C">
            <w:pPr>
              <w:pStyle w:val="Standard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Sólo permite archivos no mayores a 25MB</w:t>
            </w:r>
          </w:p>
          <w:p w14:paraId="4572C0EC" w14:textId="77777777" w:rsidR="00EF634C" w:rsidRDefault="00EF634C" w:rsidP="00EF634C">
            <w:pPr>
              <w:pStyle w:val="Standard"/>
              <w:numPr>
                <w:ilvl w:val="0"/>
                <w:numId w:val="6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Tarda en adjuntar los archivos </w:t>
            </w:r>
          </w:p>
          <w:p w14:paraId="4B443A26" w14:textId="165E947A" w:rsidR="00EF634C" w:rsidRDefault="00EF634C" w:rsidP="00EF634C">
            <w:pPr>
              <w:pStyle w:val="Standard"/>
              <w:ind w:left="360"/>
              <w:jc w:val="both"/>
              <w:rPr>
                <w:rFonts w:ascii="Arial" w:hAnsi="Arial" w:cs="Arial"/>
              </w:rPr>
            </w:pPr>
          </w:p>
        </w:tc>
      </w:tr>
    </w:tbl>
    <w:p w14:paraId="547976CC" w14:textId="04D4292C" w:rsidR="00111389" w:rsidRDefault="00111389">
      <w:pPr>
        <w:pStyle w:val="Standard"/>
        <w:rPr>
          <w:rFonts w:ascii="Arial" w:hAnsi="Arial" w:cs="Arial"/>
        </w:rPr>
      </w:pPr>
    </w:p>
    <w:p w14:paraId="74145EF3" w14:textId="4C8B7C66" w:rsidR="00057982" w:rsidRDefault="00057982">
      <w:pPr>
        <w:pStyle w:val="Standard"/>
        <w:rPr>
          <w:rFonts w:ascii="Arial" w:hAnsi="Arial" w:cs="Arial"/>
        </w:rPr>
      </w:pPr>
    </w:p>
    <w:p w14:paraId="1E303318" w14:textId="29E65636" w:rsidR="00057982" w:rsidRDefault="00057982">
      <w:pPr>
        <w:pStyle w:val="Standard"/>
        <w:rPr>
          <w:rFonts w:ascii="Arial" w:hAnsi="Arial" w:cs="Arial"/>
        </w:rPr>
      </w:pPr>
    </w:p>
    <w:p w14:paraId="048612B0" w14:textId="26879ED7" w:rsidR="005238C5" w:rsidRDefault="005238C5">
      <w:pPr>
        <w:pStyle w:val="Standard"/>
        <w:rPr>
          <w:rFonts w:ascii="Arial" w:hAnsi="Arial" w:cs="Arial"/>
        </w:rPr>
      </w:pPr>
    </w:p>
    <w:p w14:paraId="3BE55AB9" w14:textId="68D64305" w:rsidR="005238C5" w:rsidRDefault="005238C5">
      <w:pPr>
        <w:pStyle w:val="Standard"/>
        <w:rPr>
          <w:rFonts w:ascii="Arial" w:hAnsi="Arial" w:cs="Arial"/>
        </w:rPr>
      </w:pPr>
    </w:p>
    <w:p w14:paraId="7ED61285" w14:textId="7591743F" w:rsidR="005238C5" w:rsidRDefault="005238C5">
      <w:pPr>
        <w:pStyle w:val="Standard"/>
        <w:rPr>
          <w:rFonts w:ascii="Arial" w:hAnsi="Arial" w:cs="Arial"/>
        </w:rPr>
      </w:pPr>
    </w:p>
    <w:p w14:paraId="68257F82" w14:textId="01998A5A" w:rsidR="005238C5" w:rsidRDefault="005238C5">
      <w:pPr>
        <w:pStyle w:val="Standard"/>
        <w:rPr>
          <w:rFonts w:ascii="Arial" w:hAnsi="Arial" w:cs="Arial"/>
        </w:rPr>
      </w:pPr>
    </w:p>
    <w:p w14:paraId="7A5D564A" w14:textId="69C44C8B" w:rsidR="005238C5" w:rsidRDefault="005238C5">
      <w:pPr>
        <w:pStyle w:val="Standard"/>
        <w:rPr>
          <w:rFonts w:ascii="Arial" w:hAnsi="Arial" w:cs="Arial"/>
        </w:rPr>
      </w:pPr>
    </w:p>
    <w:p w14:paraId="2AB95906" w14:textId="2398FD91" w:rsidR="005238C5" w:rsidRDefault="005238C5">
      <w:pPr>
        <w:pStyle w:val="Standard"/>
        <w:rPr>
          <w:rFonts w:ascii="Arial" w:hAnsi="Arial" w:cs="Arial"/>
        </w:rPr>
      </w:pPr>
    </w:p>
    <w:p w14:paraId="3F447AF8" w14:textId="412E4706" w:rsidR="005238C5" w:rsidRDefault="005238C5">
      <w:pPr>
        <w:pStyle w:val="Standard"/>
        <w:rPr>
          <w:rFonts w:ascii="Arial" w:hAnsi="Arial" w:cs="Arial"/>
        </w:rPr>
      </w:pPr>
    </w:p>
    <w:p w14:paraId="27677D3C" w14:textId="483C2849" w:rsidR="005238C5" w:rsidRDefault="005238C5">
      <w:pPr>
        <w:pStyle w:val="Standard"/>
        <w:rPr>
          <w:rFonts w:ascii="Arial" w:hAnsi="Arial" w:cs="Arial"/>
        </w:rPr>
      </w:pPr>
    </w:p>
    <w:p w14:paraId="318A998E" w14:textId="4B6147DA" w:rsidR="00057982" w:rsidRDefault="00057982">
      <w:pPr>
        <w:pStyle w:val="Standard"/>
        <w:rPr>
          <w:rFonts w:ascii="Arial" w:hAnsi="Arial" w:cs="Arial"/>
        </w:rPr>
      </w:pPr>
    </w:p>
    <w:p w14:paraId="6E0E5038" w14:textId="36286A95" w:rsidR="005238C5" w:rsidRDefault="005238C5">
      <w:pPr>
        <w:pStyle w:val="Standard"/>
        <w:rPr>
          <w:rFonts w:ascii="Arial" w:hAnsi="Arial" w:cs="Arial"/>
        </w:rPr>
      </w:pPr>
    </w:p>
    <w:p w14:paraId="478DA1E2" w14:textId="77777777" w:rsidR="005238C5" w:rsidRDefault="005238C5">
      <w:pPr>
        <w:pStyle w:val="Standard"/>
        <w:rPr>
          <w:rFonts w:ascii="Arial" w:hAnsi="Arial" w:cs="Arial"/>
        </w:rPr>
      </w:pPr>
    </w:p>
    <w:p w14:paraId="05E37B34" w14:textId="13ADADBA" w:rsidR="00111389" w:rsidRPr="00057982" w:rsidRDefault="00111389" w:rsidP="00111389">
      <w:pPr>
        <w:pStyle w:val="Standard"/>
        <w:jc w:val="center"/>
        <w:rPr>
          <w:rFonts w:ascii="Arial" w:hAnsi="Arial" w:cs="Arial"/>
          <w:b/>
          <w:bCs/>
        </w:rPr>
      </w:pPr>
      <w:r w:rsidRPr="00057982">
        <w:rPr>
          <w:rFonts w:ascii="Arial" w:hAnsi="Arial" w:cs="Arial"/>
          <w:b/>
          <w:bCs/>
        </w:rPr>
        <w:t xml:space="preserve">Servidor de correo </w:t>
      </w:r>
    </w:p>
    <w:p w14:paraId="08EE6D19" w14:textId="2D31996E" w:rsidR="00341CFF" w:rsidRPr="00057982" w:rsidRDefault="00341CFF" w:rsidP="00111389">
      <w:pPr>
        <w:pStyle w:val="Standard"/>
        <w:jc w:val="center"/>
        <w:rPr>
          <w:rFonts w:ascii="Arial" w:hAnsi="Arial" w:cs="Arial"/>
          <w:b/>
          <w:bCs/>
        </w:rPr>
      </w:pPr>
      <w:r w:rsidRPr="00057982">
        <w:rPr>
          <w:rFonts w:ascii="Arial" w:hAnsi="Arial" w:cs="Arial"/>
          <w:b/>
          <w:bCs/>
        </w:rPr>
        <w:t>Evolution</w:t>
      </w:r>
    </w:p>
    <w:p w14:paraId="62D7D751" w14:textId="0D6C2DC6" w:rsidR="00057982" w:rsidRDefault="00057982" w:rsidP="00111389">
      <w:pPr>
        <w:pStyle w:val="Standard"/>
        <w:jc w:val="center"/>
        <w:rPr>
          <w:rFonts w:ascii="Arial" w:hAnsi="Arial" w:cs="Arial"/>
        </w:rPr>
      </w:pPr>
    </w:p>
    <w:p w14:paraId="0A24B543" w14:textId="77777777" w:rsidR="00057982" w:rsidRDefault="00057982" w:rsidP="00111389">
      <w:pPr>
        <w:pStyle w:val="Standard"/>
        <w:jc w:val="center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73"/>
        <w:gridCol w:w="3463"/>
        <w:gridCol w:w="3485"/>
      </w:tblGrid>
      <w:tr w:rsidR="00111389" w14:paraId="304C3E87" w14:textId="77777777" w:rsidTr="0062191E">
        <w:tc>
          <w:tcPr>
            <w:tcW w:w="3523" w:type="dxa"/>
          </w:tcPr>
          <w:p w14:paraId="02FA24E7" w14:textId="77777777" w:rsidR="00111389" w:rsidRDefault="00111389" w:rsidP="0062191E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Caracteristicas</w:t>
            </w:r>
          </w:p>
        </w:tc>
        <w:tc>
          <w:tcPr>
            <w:tcW w:w="3524" w:type="dxa"/>
          </w:tcPr>
          <w:p w14:paraId="51666F6F" w14:textId="77777777" w:rsidR="00111389" w:rsidRDefault="00111389" w:rsidP="0062191E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Ventajas</w:t>
            </w:r>
          </w:p>
        </w:tc>
        <w:tc>
          <w:tcPr>
            <w:tcW w:w="3524" w:type="dxa"/>
          </w:tcPr>
          <w:p w14:paraId="61CDD409" w14:textId="77777777" w:rsidR="00111389" w:rsidRDefault="00111389" w:rsidP="0062191E">
            <w:pPr>
              <w:pStyle w:val="Standard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Desventajas</w:t>
            </w:r>
          </w:p>
        </w:tc>
      </w:tr>
      <w:tr w:rsidR="00111389" w14:paraId="5A6CDA16" w14:textId="77777777" w:rsidTr="0062191E">
        <w:tc>
          <w:tcPr>
            <w:tcW w:w="3523" w:type="dxa"/>
          </w:tcPr>
          <w:p w14:paraId="6D41A829" w14:textId="77777777" w:rsidR="00774A57" w:rsidRDefault="00774A57" w:rsidP="00774A57">
            <w:pPr>
              <w:pStyle w:val="Standard"/>
              <w:rPr>
                <w:rFonts w:ascii="Arial" w:hAnsi="Arial" w:cs="Arial"/>
              </w:rPr>
            </w:pPr>
          </w:p>
          <w:p w14:paraId="60EA4B72" w14:textId="77777777" w:rsidR="00774A57" w:rsidRDefault="00774A57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Usado esencialmente entre los usuarios de Linux</w:t>
            </w:r>
          </w:p>
          <w:p w14:paraId="17BBE947" w14:textId="77777777" w:rsidR="00B46911" w:rsidRDefault="00B46911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 de colaboración en grupo</w:t>
            </w:r>
          </w:p>
          <w:p w14:paraId="7807920A" w14:textId="639C39DC" w:rsidR="00B46911" w:rsidRPr="00B46911" w:rsidRDefault="00B46911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 compatible con Microsoft Exchange Server</w:t>
            </w:r>
          </w:p>
        </w:tc>
        <w:tc>
          <w:tcPr>
            <w:tcW w:w="3524" w:type="dxa"/>
          </w:tcPr>
          <w:p w14:paraId="703DB62F" w14:textId="77777777" w:rsidR="00111389" w:rsidRDefault="00111389" w:rsidP="0062191E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285D2DE5" w14:textId="77777777" w:rsidR="00B46911" w:rsidRDefault="00B46911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Adecuado para el uso professional </w:t>
            </w:r>
          </w:p>
          <w:p w14:paraId="4F1A033C" w14:textId="77777777" w:rsidR="00B46911" w:rsidRDefault="00B46911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Cuenta con interfases para calendario </w:t>
            </w:r>
          </w:p>
          <w:p w14:paraId="41FBDCBD" w14:textId="77777777" w:rsidR="00B46911" w:rsidRDefault="00B46911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Cuenta con bases de datos </w:t>
            </w:r>
          </w:p>
          <w:p w14:paraId="29FB1343" w14:textId="77777777" w:rsidR="00B46911" w:rsidRDefault="00B46911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Brinda muchos otros servicios</w:t>
            </w:r>
          </w:p>
          <w:p w14:paraId="557A7108" w14:textId="5032051D" w:rsidR="00B46911" w:rsidRDefault="00B46911" w:rsidP="00B46911">
            <w:pPr>
              <w:pStyle w:val="Standard"/>
              <w:jc w:val="both"/>
              <w:rPr>
                <w:rFonts w:ascii="Arial" w:hAnsi="Arial" w:cs="Arial"/>
              </w:rPr>
            </w:pPr>
          </w:p>
        </w:tc>
        <w:tc>
          <w:tcPr>
            <w:tcW w:w="3524" w:type="dxa"/>
          </w:tcPr>
          <w:p w14:paraId="5C8CA1C0" w14:textId="77777777" w:rsidR="00111389" w:rsidRDefault="00111389" w:rsidP="0062191E">
            <w:pPr>
              <w:pStyle w:val="Standard"/>
              <w:jc w:val="center"/>
              <w:rPr>
                <w:rFonts w:ascii="Arial" w:hAnsi="Arial" w:cs="Arial"/>
              </w:rPr>
            </w:pPr>
          </w:p>
          <w:p w14:paraId="0924B966" w14:textId="77777777" w:rsidR="00B46911" w:rsidRDefault="00B46911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Interfaz poco intuitiva</w:t>
            </w:r>
          </w:p>
          <w:p w14:paraId="7D95A6A2" w14:textId="77777777" w:rsidR="00B46911" w:rsidRDefault="00B46911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Capacidad de almacenamiento limitada </w:t>
            </w:r>
          </w:p>
          <w:p w14:paraId="554F3338" w14:textId="450AF3A6" w:rsidR="00B46911" w:rsidRPr="00B46911" w:rsidRDefault="00B46911" w:rsidP="00B46911">
            <w:pPr>
              <w:pStyle w:val="Standard"/>
              <w:numPr>
                <w:ilvl w:val="0"/>
                <w:numId w:val="10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Funcional solamente para uso professional </w:t>
            </w:r>
          </w:p>
        </w:tc>
      </w:tr>
    </w:tbl>
    <w:p w14:paraId="77ECC312" w14:textId="1F882715" w:rsidR="00111389" w:rsidRDefault="00111389">
      <w:pPr>
        <w:pStyle w:val="Standard"/>
        <w:rPr>
          <w:rFonts w:ascii="Arial" w:hAnsi="Arial" w:cs="Arial"/>
        </w:rPr>
      </w:pPr>
    </w:p>
    <w:p w14:paraId="45500B26" w14:textId="2AC88553" w:rsidR="005238C5" w:rsidRDefault="005238C5">
      <w:pPr>
        <w:pStyle w:val="Standard"/>
        <w:rPr>
          <w:rFonts w:ascii="Arial" w:hAnsi="Arial" w:cs="Arial"/>
        </w:rPr>
      </w:pPr>
    </w:p>
    <w:p w14:paraId="69AF96CB" w14:textId="1038DB31" w:rsidR="005238C5" w:rsidRDefault="005238C5">
      <w:pPr>
        <w:pStyle w:val="Standard"/>
        <w:rPr>
          <w:rFonts w:ascii="Arial" w:hAnsi="Arial" w:cs="Arial"/>
        </w:rPr>
      </w:pPr>
    </w:p>
    <w:p w14:paraId="703D9A6C" w14:textId="77777777" w:rsidR="005238C5" w:rsidRDefault="005238C5">
      <w:pPr>
        <w:pStyle w:val="Standard"/>
        <w:rPr>
          <w:rFonts w:ascii="Arial" w:hAnsi="Arial" w:cs="Arial"/>
        </w:rPr>
      </w:pPr>
    </w:p>
    <w:p w14:paraId="21E91551" w14:textId="1A45DFA4" w:rsidR="00111389" w:rsidRDefault="00111389" w:rsidP="00B46911">
      <w:pPr>
        <w:pStyle w:val="Standard"/>
        <w:jc w:val="center"/>
        <w:rPr>
          <w:rFonts w:ascii="Arial" w:hAnsi="Arial" w:cs="Arial"/>
          <w:b/>
          <w:bCs/>
        </w:rPr>
      </w:pPr>
      <w:r w:rsidRPr="00B46911">
        <w:rPr>
          <w:rFonts w:ascii="Arial" w:hAnsi="Arial" w:cs="Arial"/>
          <w:b/>
          <w:bCs/>
        </w:rPr>
        <w:t>Ejercicio del paraboloide</w:t>
      </w:r>
    </w:p>
    <w:p w14:paraId="05A167CE" w14:textId="1C17F96B" w:rsidR="005238C5" w:rsidRDefault="005238C5" w:rsidP="00B46911">
      <w:pPr>
        <w:pStyle w:val="Standard"/>
        <w:jc w:val="center"/>
        <w:rPr>
          <w:rFonts w:ascii="Arial" w:hAnsi="Arial" w:cs="Arial"/>
          <w:b/>
          <w:bCs/>
        </w:rPr>
      </w:pPr>
    </w:p>
    <w:p w14:paraId="5EC83E75" w14:textId="7DFB639E" w:rsidR="005238C5" w:rsidRPr="00B46911" w:rsidRDefault="005238C5" w:rsidP="00B46911">
      <w:pPr>
        <w:pStyle w:val="Standard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0298DD3" wp14:editId="281A3674">
            <wp:extent cx="6623685" cy="3202940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4D74" w14:textId="2B3F4747" w:rsidR="00111389" w:rsidRDefault="00111389">
      <w:pPr>
        <w:pStyle w:val="Standard"/>
        <w:rPr>
          <w:rFonts w:ascii="Arial" w:hAnsi="Arial" w:cs="Arial"/>
        </w:rPr>
      </w:pPr>
    </w:p>
    <w:p w14:paraId="359E48C8" w14:textId="145B0045" w:rsidR="005238C5" w:rsidRDefault="005238C5">
      <w:pPr>
        <w:pStyle w:val="Standard"/>
        <w:rPr>
          <w:rFonts w:ascii="Arial" w:hAnsi="Arial" w:cs="Arial"/>
        </w:rPr>
      </w:pPr>
    </w:p>
    <w:p w14:paraId="022601DB" w14:textId="77777777" w:rsidR="005238C5" w:rsidRPr="00E320D6" w:rsidRDefault="005238C5">
      <w:pPr>
        <w:pStyle w:val="Standard"/>
        <w:rPr>
          <w:rFonts w:ascii="Arial" w:hAnsi="Arial" w:cs="Arial"/>
        </w:rPr>
      </w:pPr>
    </w:p>
    <w:p w14:paraId="4B9EED67" w14:textId="77777777" w:rsidR="005238C5" w:rsidRDefault="005238C5">
      <w:pPr>
        <w:pStyle w:val="Standard"/>
        <w:rPr>
          <w:rFonts w:ascii="Arial" w:hAnsi="Arial" w:cs="Arial"/>
        </w:rPr>
      </w:pPr>
    </w:p>
    <w:p w14:paraId="6347CB77" w14:textId="15150561" w:rsidR="00E320D6" w:rsidRDefault="00E320D6">
      <w:pPr>
        <w:pStyle w:val="Standard"/>
        <w:rPr>
          <w:rFonts w:ascii="Arial" w:hAnsi="Arial" w:cs="Arial"/>
          <w:b/>
          <w:bCs/>
          <w:kern w:val="0"/>
          <w:lang w:val="es-MX" w:bidi="ar-SA"/>
        </w:rPr>
      </w:pPr>
      <w:r w:rsidRPr="005238C5">
        <w:rPr>
          <w:rFonts w:ascii="Arial" w:hAnsi="Arial" w:cs="Arial"/>
          <w:b/>
          <w:bCs/>
        </w:rPr>
        <w:t xml:space="preserve">Liga Github: </w:t>
      </w:r>
      <w:hyperlink r:id="rId27" w:history="1">
        <w:r w:rsidRPr="005238C5">
          <w:rPr>
            <w:rStyle w:val="Hipervnculo"/>
            <w:rFonts w:ascii="Arial" w:hAnsi="Arial" w:cs="Arial"/>
            <w:b/>
            <w:bCs/>
            <w:kern w:val="0"/>
            <w:lang w:val="es-MX" w:bidi="ar-SA"/>
          </w:rPr>
          <w:t>https://github.com/AlanisD</w:t>
        </w:r>
      </w:hyperlink>
      <w:r w:rsidRPr="005238C5">
        <w:rPr>
          <w:rFonts w:ascii="Arial" w:hAnsi="Arial" w:cs="Arial"/>
          <w:b/>
          <w:bCs/>
          <w:kern w:val="0"/>
          <w:lang w:val="es-MX" w:bidi="ar-SA"/>
        </w:rPr>
        <w:t xml:space="preserve"> </w:t>
      </w:r>
    </w:p>
    <w:p w14:paraId="627C1953" w14:textId="77777777" w:rsidR="00745B07" w:rsidRPr="00745B07" w:rsidRDefault="00745B07">
      <w:pPr>
        <w:pStyle w:val="Standard"/>
        <w:rPr>
          <w:rFonts w:ascii="Arial" w:hAnsi="Arial" w:cs="Arial"/>
          <w:b/>
          <w:bCs/>
        </w:rPr>
      </w:pPr>
    </w:p>
    <w:p w14:paraId="54557928" w14:textId="0FBFBA4F" w:rsidR="00E320D6" w:rsidRPr="00745B07" w:rsidRDefault="00745B07">
      <w:pPr>
        <w:pStyle w:val="Standard"/>
        <w:rPr>
          <w:rFonts w:ascii="Arial" w:hAnsi="Arial" w:cs="Arial"/>
          <w:b/>
          <w:bCs/>
        </w:rPr>
      </w:pPr>
      <w:hyperlink r:id="rId28" w:history="1">
        <w:r w:rsidRPr="00745B07">
          <w:rPr>
            <w:rStyle w:val="Hipervnculo"/>
            <w:rFonts w:ascii="Arial" w:hAnsi="Arial" w:cs="Arial"/>
            <w:b/>
            <w:bCs/>
          </w:rPr>
          <w:t>https://github.com/AlanisD/practica01_fdp</w:t>
        </w:r>
      </w:hyperlink>
      <w:r w:rsidRPr="00745B07">
        <w:rPr>
          <w:rFonts w:ascii="Arial" w:hAnsi="Arial" w:cs="Arial"/>
          <w:b/>
          <w:bCs/>
        </w:rPr>
        <w:t xml:space="preserve"> </w:t>
      </w:r>
    </w:p>
    <w:p w14:paraId="2D538267" w14:textId="2EE2884C" w:rsidR="005238C5" w:rsidRDefault="00745B07">
      <w:pPr>
        <w:pStyle w:val="Standard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03D497D" w14:textId="2A391827" w:rsidR="005238C5" w:rsidRDefault="005238C5">
      <w:pPr>
        <w:pStyle w:val="Standard"/>
        <w:rPr>
          <w:rFonts w:ascii="Arial" w:hAnsi="Arial" w:cs="Arial"/>
        </w:rPr>
      </w:pPr>
    </w:p>
    <w:p w14:paraId="6B605E8A" w14:textId="6B17D42F" w:rsidR="005238C5" w:rsidRDefault="005238C5">
      <w:pPr>
        <w:pStyle w:val="Standard"/>
        <w:rPr>
          <w:rFonts w:ascii="Arial" w:hAnsi="Arial" w:cs="Arial"/>
        </w:rPr>
      </w:pPr>
    </w:p>
    <w:p w14:paraId="0C33F940" w14:textId="40EDCE90" w:rsidR="005238C5" w:rsidRDefault="005238C5">
      <w:pPr>
        <w:pStyle w:val="Standard"/>
        <w:rPr>
          <w:rFonts w:ascii="Arial" w:hAnsi="Arial" w:cs="Arial"/>
        </w:rPr>
      </w:pPr>
    </w:p>
    <w:p w14:paraId="23EF5275" w14:textId="2F3B1E7C" w:rsidR="005238C5" w:rsidRDefault="005238C5">
      <w:pPr>
        <w:pStyle w:val="Standard"/>
        <w:rPr>
          <w:rFonts w:ascii="Arial" w:hAnsi="Arial" w:cs="Arial"/>
        </w:rPr>
      </w:pPr>
    </w:p>
    <w:p w14:paraId="0A0D3592" w14:textId="37CCD032" w:rsidR="005238C5" w:rsidRDefault="005238C5">
      <w:pPr>
        <w:pStyle w:val="Standard"/>
        <w:rPr>
          <w:rFonts w:ascii="Arial" w:hAnsi="Arial" w:cs="Arial"/>
        </w:rPr>
      </w:pPr>
    </w:p>
    <w:p w14:paraId="475BE3CF" w14:textId="77777777" w:rsidR="005238C5" w:rsidRPr="00E320D6" w:rsidRDefault="005238C5">
      <w:pPr>
        <w:pStyle w:val="Standard"/>
        <w:rPr>
          <w:rFonts w:ascii="Arial" w:hAnsi="Arial" w:cs="Arial"/>
        </w:rPr>
      </w:pPr>
    </w:p>
    <w:p w14:paraId="6E15E711" w14:textId="00DED50C" w:rsidR="00E320D6" w:rsidRDefault="00E320D6" w:rsidP="00E320D6">
      <w:pPr>
        <w:pStyle w:val="Standard"/>
        <w:jc w:val="center"/>
        <w:rPr>
          <w:rFonts w:ascii="Arial" w:hAnsi="Arial" w:cs="Arial"/>
          <w:b/>
          <w:bCs/>
        </w:rPr>
      </w:pPr>
      <w:r w:rsidRPr="00E320D6">
        <w:rPr>
          <w:rFonts w:ascii="Arial" w:hAnsi="Arial" w:cs="Arial"/>
          <w:b/>
          <w:bCs/>
        </w:rPr>
        <w:t>C</w:t>
      </w:r>
      <w:r>
        <w:rPr>
          <w:rFonts w:ascii="Arial" w:hAnsi="Arial" w:cs="Arial"/>
          <w:b/>
          <w:bCs/>
        </w:rPr>
        <w:t>ONCLUSIONES</w:t>
      </w:r>
    </w:p>
    <w:p w14:paraId="7F9FD957" w14:textId="3261D059" w:rsidR="005238C5" w:rsidRDefault="005238C5" w:rsidP="00A7418E">
      <w:pPr>
        <w:pStyle w:val="Standard"/>
        <w:spacing w:line="360" w:lineRule="auto"/>
        <w:jc w:val="center"/>
        <w:rPr>
          <w:rFonts w:ascii="Arial" w:hAnsi="Arial" w:cs="Arial"/>
          <w:b/>
          <w:bCs/>
        </w:rPr>
      </w:pPr>
    </w:p>
    <w:p w14:paraId="6D82C15E" w14:textId="0B1CFDA5" w:rsidR="005238C5" w:rsidRPr="00A7418E" w:rsidRDefault="00A7418E" w:rsidP="00A7418E">
      <w:pPr>
        <w:pStyle w:val="Standard"/>
        <w:spacing w:line="360" w:lineRule="auto"/>
        <w:jc w:val="both"/>
        <w:rPr>
          <w:rFonts w:ascii="Arial" w:hAnsi="Arial" w:cs="Arial"/>
        </w:rPr>
      </w:pPr>
      <w:r w:rsidRPr="00A7418E">
        <w:rPr>
          <w:rFonts w:ascii="Arial" w:hAnsi="Arial" w:cs="Arial"/>
        </w:rPr>
        <w:t>En esta práctica aprendimos mucho sobre el almacenamiento en la nube, sobre los servicios que ofrecen los distintos servidores de correo, desde sus características hasta sus ventajas y desventajas. Ademas de ello aprendimos a usar de manera mas eficaz el buscador de google haciend</w:t>
      </w:r>
      <w:r>
        <w:rPr>
          <w:rFonts w:ascii="Arial" w:hAnsi="Arial" w:cs="Arial"/>
        </w:rPr>
        <w:t>o</w:t>
      </w:r>
      <w:r w:rsidRPr="00A7418E">
        <w:rPr>
          <w:rFonts w:ascii="Arial" w:hAnsi="Arial" w:cs="Arial"/>
        </w:rPr>
        <w:t xml:space="preserve"> de nuestras busquedas mas especializadas, explotando el algoritmo, reflexionamos sobre la importancia de las busquedas concientes y un m</w:t>
      </w:r>
      <w:r>
        <w:rPr>
          <w:rFonts w:ascii="Arial" w:hAnsi="Arial" w:cs="Arial"/>
        </w:rPr>
        <w:t>ejor uso de todas las herramientas que estos nos brindan.</w:t>
      </w:r>
    </w:p>
    <w:p w14:paraId="594E7AD3" w14:textId="77777777" w:rsidR="00E320D6" w:rsidRPr="00E320D6" w:rsidRDefault="00E320D6">
      <w:pPr>
        <w:pStyle w:val="Standard"/>
        <w:rPr>
          <w:rFonts w:ascii="Arial" w:hAnsi="Arial" w:cs="Arial"/>
        </w:rPr>
      </w:pPr>
    </w:p>
    <w:p w14:paraId="32CAD00A" w14:textId="77777777" w:rsidR="00E320D6" w:rsidRPr="00E320D6" w:rsidRDefault="00E320D6" w:rsidP="00E320D6">
      <w:pPr>
        <w:pStyle w:val="Standard"/>
        <w:jc w:val="center"/>
        <w:rPr>
          <w:rFonts w:ascii="Arial" w:hAnsi="Arial" w:cs="Arial"/>
          <w:b/>
          <w:bCs/>
        </w:rPr>
      </w:pPr>
      <w:r w:rsidRPr="00E320D6">
        <w:rPr>
          <w:rFonts w:ascii="Arial" w:hAnsi="Arial" w:cs="Arial"/>
          <w:b/>
          <w:bCs/>
        </w:rPr>
        <w:t>BIBLIOGRAFIA</w:t>
      </w:r>
    </w:p>
    <w:p w14:paraId="299BCBE0" w14:textId="0721D72C" w:rsidR="00E320D6" w:rsidRDefault="00E320D6">
      <w:pPr>
        <w:pStyle w:val="Standard"/>
        <w:rPr>
          <w:rFonts w:ascii="Arial" w:hAnsi="Arial" w:cs="Arial"/>
        </w:rPr>
      </w:pPr>
      <w:r w:rsidRPr="00E320D6">
        <w:rPr>
          <w:rFonts w:ascii="Arial" w:hAnsi="Arial" w:cs="Arial"/>
        </w:rPr>
        <w:t xml:space="preserve">Link del laboratorio </w:t>
      </w:r>
    </w:p>
    <w:p w14:paraId="384877B2" w14:textId="21413C89" w:rsidR="005238C5" w:rsidRPr="00E320D6" w:rsidRDefault="007E7F0D">
      <w:pPr>
        <w:pStyle w:val="Standard"/>
        <w:rPr>
          <w:rFonts w:ascii="Arial" w:hAnsi="Arial" w:cs="Arial"/>
        </w:rPr>
      </w:pPr>
      <w:hyperlink r:id="rId29" w:history="1">
        <w:r w:rsidR="005238C5" w:rsidRPr="009A56EF">
          <w:rPr>
            <w:rStyle w:val="Hipervnculo"/>
            <w:rFonts w:ascii="Arial" w:hAnsi="Arial" w:cs="Arial"/>
          </w:rPr>
          <w:t>http://lcp02.fi-b.unam.mx/</w:t>
        </w:r>
      </w:hyperlink>
    </w:p>
    <w:sectPr w:rsidR="005238C5" w:rsidRPr="00E320D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B1ADB2" w14:textId="77777777" w:rsidR="007E7F0D" w:rsidRDefault="007E7F0D">
      <w:r>
        <w:separator/>
      </w:r>
    </w:p>
  </w:endnote>
  <w:endnote w:type="continuationSeparator" w:id="0">
    <w:p w14:paraId="4C6AFDA4" w14:textId="77777777" w:rsidR="007E7F0D" w:rsidRDefault="007E7F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Droid Sans Fallback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Liberation Sans">
    <w:altName w:val="Arial"/>
    <w:panose1 w:val="020B0604020202020204"/>
    <w:charset w:val="00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74C48F" w14:textId="77777777" w:rsidR="007E7F0D" w:rsidRDefault="007E7F0D">
      <w:r>
        <w:rPr>
          <w:color w:val="000000"/>
        </w:rPr>
        <w:separator/>
      </w:r>
    </w:p>
  </w:footnote>
  <w:footnote w:type="continuationSeparator" w:id="0">
    <w:p w14:paraId="4F98A2E1" w14:textId="77777777" w:rsidR="007E7F0D" w:rsidRDefault="007E7F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D38A1"/>
    <w:multiLevelType w:val="hybridMultilevel"/>
    <w:tmpl w:val="7F9A93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783"/>
    <w:multiLevelType w:val="hybridMultilevel"/>
    <w:tmpl w:val="70166D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D60EF"/>
    <w:multiLevelType w:val="hybridMultilevel"/>
    <w:tmpl w:val="1506C5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4500B7"/>
    <w:multiLevelType w:val="hybridMultilevel"/>
    <w:tmpl w:val="2D3808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51F81"/>
    <w:multiLevelType w:val="hybridMultilevel"/>
    <w:tmpl w:val="8C7872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5113D"/>
    <w:multiLevelType w:val="hybridMultilevel"/>
    <w:tmpl w:val="FC9A30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C5AB5"/>
    <w:multiLevelType w:val="hybridMultilevel"/>
    <w:tmpl w:val="3CB079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B30EC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B603869"/>
    <w:multiLevelType w:val="hybridMultilevel"/>
    <w:tmpl w:val="A0DEF7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8E1716"/>
    <w:multiLevelType w:val="hybridMultilevel"/>
    <w:tmpl w:val="0ADE3B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attachedTemplate r:id="rId1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AC"/>
    <w:rsid w:val="00057982"/>
    <w:rsid w:val="000B5B32"/>
    <w:rsid w:val="00111389"/>
    <w:rsid w:val="002015FF"/>
    <w:rsid w:val="002A5023"/>
    <w:rsid w:val="00341CFF"/>
    <w:rsid w:val="0041689C"/>
    <w:rsid w:val="004A0F21"/>
    <w:rsid w:val="004E5306"/>
    <w:rsid w:val="005238C5"/>
    <w:rsid w:val="00745B07"/>
    <w:rsid w:val="00774A57"/>
    <w:rsid w:val="007E7F0D"/>
    <w:rsid w:val="00864955"/>
    <w:rsid w:val="009655A6"/>
    <w:rsid w:val="00A7418E"/>
    <w:rsid w:val="00B46911"/>
    <w:rsid w:val="00BF03AB"/>
    <w:rsid w:val="00C23780"/>
    <w:rsid w:val="00E320D6"/>
    <w:rsid w:val="00EF634C"/>
    <w:rsid w:val="00F7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1140"/>
  <w15:docId w15:val="{E4C7EC4B-8814-C14A-A34C-DC8C3AD34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autoSpaceDN w:val="0"/>
      <w:textAlignment w:val="baseline"/>
    </w:pPr>
    <w:rPr>
      <w:kern w:val="3"/>
      <w:sz w:val="24"/>
      <w:szCs w:val="24"/>
      <w:lang w:val="en-US" w:eastAsia="zh-CN" w:bidi="hi-IN"/>
    </w:r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 w:val="0"/>
      <w:suppressAutoHyphens/>
      <w:autoSpaceDN w:val="0"/>
      <w:textAlignment w:val="baseline"/>
    </w:pPr>
    <w:rPr>
      <w:kern w:val="3"/>
      <w:sz w:val="24"/>
      <w:szCs w:val="24"/>
      <w:lang w:val="en-US"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character" w:styleId="Hipervnculo">
    <w:name w:val="Hyperlink"/>
    <w:uiPriority w:val="99"/>
    <w:unhideWhenUsed/>
    <w:rsid w:val="00E320D6"/>
    <w:rPr>
      <w:color w:val="0563C1"/>
      <w:u w:val="single"/>
    </w:rPr>
  </w:style>
  <w:style w:type="character" w:styleId="Mencinsinresolver">
    <w:name w:val="Unresolved Mention"/>
    <w:uiPriority w:val="99"/>
    <w:semiHidden/>
    <w:unhideWhenUsed/>
    <w:rsid w:val="00E320D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64955"/>
    <w:pPr>
      <w:ind w:left="720"/>
      <w:contextualSpacing/>
    </w:pPr>
    <w:rPr>
      <w:rFonts w:cs="Mangal"/>
      <w:szCs w:val="21"/>
    </w:rPr>
  </w:style>
  <w:style w:type="table" w:styleId="Tablaconcuadrcula">
    <w:name w:val="Table Grid"/>
    <w:basedOn w:val="Tablanormal"/>
    <w:uiPriority w:val="39"/>
    <w:rsid w:val="001113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00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lcp02.fi-b.unam.mx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AlanisD/practica01_fd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AlanisD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1123</Words>
  <Characters>6181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7290</CharactersWithSpaces>
  <SharedDoc>false</SharedDoc>
  <HLinks>
    <vt:vector size="6" baseType="variant">
      <vt:variant>
        <vt:i4>7405625</vt:i4>
      </vt:variant>
      <vt:variant>
        <vt:i4>0</vt:i4>
      </vt:variant>
      <vt:variant>
        <vt:i4>0</vt:i4>
      </vt:variant>
      <vt:variant>
        <vt:i4>5</vt:i4>
      </vt:variant>
      <vt:variant>
        <vt:lpwstr>https://github.com/AlanisD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</dc:creator>
  <cp:keywords/>
  <cp:lastModifiedBy>ALANIS DANAHE ESQUIVEL SALVADOR</cp:lastModifiedBy>
  <cp:revision>3</cp:revision>
  <dcterms:created xsi:type="dcterms:W3CDTF">2021-03-08T22:54:00Z</dcterms:created>
  <dcterms:modified xsi:type="dcterms:W3CDTF">2021-03-08T23:10:00Z</dcterms:modified>
</cp:coreProperties>
</file>